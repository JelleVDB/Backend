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DB5142" w14:textId="344880ED" w:rsidR="00770FF1" w:rsidRPr="009442B6" w:rsidRDefault="00BB41A1" w:rsidP="0044272D">
      <w:pPr>
        <w:pStyle w:val="Title"/>
        <w:rPr>
          <w:lang w:val="en-US"/>
        </w:rPr>
      </w:pPr>
      <w:r>
        <w:rPr>
          <w:lang w:val="en-US"/>
        </w:rPr>
        <w:t>TOGETHER</w:t>
      </w:r>
    </w:p>
    <w:sdt>
      <w:sdtPr>
        <w:rPr>
          <w:rFonts w:ascii="Ubuntu Light" w:eastAsiaTheme="minorEastAsia" w:hAnsi="Ubuntu Light" w:cstheme="minorBidi"/>
          <w:color w:val="auto"/>
          <w:sz w:val="20"/>
          <w:szCs w:val="24"/>
          <w:lang w:val="nl-NL"/>
        </w:rPr>
        <w:id w:val="16490079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9B03B2" w14:textId="783EE693" w:rsidR="009442B6" w:rsidRPr="00774B3F" w:rsidRDefault="009442B6">
          <w:pPr>
            <w:pStyle w:val="TOCHeading"/>
            <w:rPr>
              <w:rFonts w:ascii="Ubuntu Light" w:hAnsi="Ubuntu Light"/>
              <w:b/>
              <w:bCs/>
              <w:color w:val="E85E00"/>
            </w:rPr>
          </w:pPr>
          <w:r w:rsidRPr="00774B3F">
            <w:rPr>
              <w:rFonts w:ascii="Ubuntu Light" w:hAnsi="Ubuntu Light"/>
              <w:b/>
              <w:bCs/>
              <w:color w:val="E85E00"/>
            </w:rPr>
            <w:t>Table of Contents</w:t>
          </w:r>
        </w:p>
        <w:p w14:paraId="199073E1" w14:textId="77777777" w:rsidR="003A1731" w:rsidRDefault="009442B6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1845535" w:history="1">
            <w:r w:rsidR="003A1731" w:rsidRPr="001F3E13">
              <w:rPr>
                <w:rStyle w:val="Hyperlink"/>
                <w:noProof/>
                <w:lang w:val="nl-BE"/>
              </w:rPr>
              <w:t>Aantal personen: 3 - 4</w:t>
            </w:r>
            <w:r w:rsidR="003A1731">
              <w:rPr>
                <w:noProof/>
                <w:webHidden/>
              </w:rPr>
              <w:tab/>
            </w:r>
            <w:r w:rsidR="003A1731">
              <w:rPr>
                <w:noProof/>
                <w:webHidden/>
              </w:rPr>
              <w:fldChar w:fldCharType="begin"/>
            </w:r>
            <w:r w:rsidR="003A1731">
              <w:rPr>
                <w:noProof/>
                <w:webHidden/>
              </w:rPr>
              <w:instrText xml:space="preserve"> PAGEREF _Toc431845535 \h </w:instrText>
            </w:r>
            <w:r w:rsidR="003A1731">
              <w:rPr>
                <w:noProof/>
                <w:webHidden/>
              </w:rPr>
            </w:r>
            <w:r w:rsidR="003A1731">
              <w:rPr>
                <w:noProof/>
                <w:webHidden/>
              </w:rPr>
              <w:fldChar w:fldCharType="separate"/>
            </w:r>
            <w:r w:rsidR="003A1731">
              <w:rPr>
                <w:noProof/>
                <w:webHidden/>
              </w:rPr>
              <w:t>1</w:t>
            </w:r>
            <w:r w:rsidR="003A1731">
              <w:rPr>
                <w:noProof/>
                <w:webHidden/>
              </w:rPr>
              <w:fldChar w:fldCharType="end"/>
            </w:r>
          </w:hyperlink>
        </w:p>
        <w:p w14:paraId="55BA4458" w14:textId="77777777" w:rsidR="003A1731" w:rsidRDefault="003A1731">
          <w:pPr>
            <w:pStyle w:val="TOC1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45536" w:history="1">
            <w:r w:rsidRPr="001F3E13">
              <w:rPr>
                <w:rStyle w:val="Hyperlink"/>
                <w:noProof/>
                <w:lang w:val="nl-BE"/>
              </w:rPr>
              <w:t>Vereisten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_Toc431845536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CDA5A" w14:textId="77777777" w:rsidR="003A1731" w:rsidRDefault="003A1731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45537" w:history="1">
            <w:r w:rsidRPr="001F3E13">
              <w:rPr>
                <w:rStyle w:val="Hyperlink"/>
                <w:noProof/>
                <w:lang w:val="nl-BE"/>
              </w:rPr>
              <w:t>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_Toc431845537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1AE99" w14:textId="77777777" w:rsidR="003A1731" w:rsidRDefault="003A1731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45538" w:history="1">
            <w:r w:rsidRPr="001F3E13">
              <w:rPr>
                <w:rStyle w:val="Hyperlink"/>
                <w:noProof/>
                <w:lang w:val="nl-BE"/>
              </w:rPr>
              <w:t>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_Toc431845538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3FFBF" w14:textId="77777777" w:rsidR="003A1731" w:rsidRDefault="003A1731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45539" w:history="1">
            <w:r w:rsidRPr="001F3E13">
              <w:rPr>
                <w:rStyle w:val="Hyperlink"/>
                <w:noProof/>
                <w:lang w:val="nl-BE"/>
              </w:rPr>
              <w:t>Te gebruiken technologieën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_Toc431845539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705E5" w14:textId="77777777" w:rsidR="003A1731" w:rsidRDefault="003A1731">
          <w:pPr>
            <w:pStyle w:val="TOC2"/>
            <w:tabs>
              <w:tab w:val="right" w:leader="dot" w:pos="10450"/>
            </w:tabs>
            <w:rPr>
              <w:rFonts w:asciiTheme="minorHAnsi" w:hAnsiTheme="minorHAnsi"/>
              <w:noProof/>
              <w:sz w:val="22"/>
              <w:szCs w:val="22"/>
              <w:lang w:val="en-US"/>
            </w:rPr>
          </w:pPr>
          <w:hyperlink w:anchor="_Toc431845540" w:history="1">
            <w:r w:rsidRPr="001F3E13">
              <w:rPr>
                <w:rStyle w:val="Hyperlink"/>
                <w:noProof/>
                <w:lang w:val="nl-BE"/>
              </w:rPr>
              <w:t>Vereisten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_Toc431845540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C145F" w14:textId="036DEAF4" w:rsidR="009442B6" w:rsidRPr="009442B6" w:rsidRDefault="009442B6" w:rsidP="009442B6">
          <w:r>
            <w:rPr>
              <w:b/>
              <w:bCs/>
              <w:noProof/>
            </w:rPr>
            <w:fldChar w:fldCharType="end"/>
          </w:r>
        </w:p>
      </w:sdtContent>
    </w:sdt>
    <w:p w14:paraId="41291664" w14:textId="345015DE" w:rsidR="00BB41A1" w:rsidRDefault="00BB41A1" w:rsidP="00BB41A1">
      <w:pPr>
        <w:rPr>
          <w:lang w:val="nl-BE"/>
        </w:rPr>
      </w:pPr>
      <w:r>
        <w:rPr>
          <w:lang w:val="nl-BE"/>
        </w:rPr>
        <w:t>Er zijn nog nooit zoveel mensen alleen geweest, toch zijn mensen gezelschapsdieren. Deze applicatie laat u toe om gezelschap te zoeken om te reizen, naar een concert te gaan, ...</w:t>
      </w:r>
    </w:p>
    <w:p w14:paraId="5FF42584" w14:textId="7F676153" w:rsidR="00BB41A1" w:rsidRDefault="00BB41A1" w:rsidP="00BB41A1">
      <w:pPr>
        <w:rPr>
          <w:lang w:val="nl-BE"/>
        </w:rPr>
      </w:pPr>
      <w:r>
        <w:rPr>
          <w:lang w:val="nl-BE"/>
        </w:rPr>
        <w:t>Op zich is dit een zoveelste dating site op rij maar hier gaat men uit van gemeenscha</w:t>
      </w:r>
      <w:r w:rsidR="001E45E2">
        <w:rPr>
          <w:lang w:val="nl-BE"/>
        </w:rPr>
        <w:t xml:space="preserve">ppelijke interesses </w:t>
      </w:r>
      <w:proofErr w:type="spellStart"/>
      <w:r w:rsidR="007A388B">
        <w:rPr>
          <w:lang w:val="nl-BE"/>
        </w:rPr>
        <w:t>ipv</w:t>
      </w:r>
      <w:proofErr w:type="spellEnd"/>
      <w:r w:rsidR="007A388B">
        <w:rPr>
          <w:lang w:val="nl-BE"/>
        </w:rPr>
        <w:t>.</w:t>
      </w:r>
      <w:r w:rsidR="001E45E2">
        <w:rPr>
          <w:lang w:val="nl-BE"/>
        </w:rPr>
        <w:t xml:space="preserve"> u</w:t>
      </w:r>
      <w:r>
        <w:rPr>
          <w:lang w:val="nl-BE"/>
        </w:rPr>
        <w:t xml:space="preserve">iterlijk </w:t>
      </w:r>
      <w:r w:rsidRPr="00BB41A1">
        <w:rPr>
          <w:lang w:val="nl-BE"/>
        </w:rPr>
        <w:sym w:font="Wingdings" w:char="F04A"/>
      </w:r>
      <w:r>
        <w:rPr>
          <w:lang w:val="nl-BE"/>
        </w:rPr>
        <w:t>.</w:t>
      </w:r>
    </w:p>
    <w:p w14:paraId="01725D78" w14:textId="7810574B" w:rsidR="00BB41A1" w:rsidRDefault="00BB41A1" w:rsidP="00BB41A1">
      <w:pPr>
        <w:rPr>
          <w:lang w:val="nl-BE"/>
        </w:rPr>
      </w:pPr>
      <w:r w:rsidRPr="00BB41A1">
        <w:rPr>
          <w:b/>
          <w:lang w:val="nl-BE"/>
        </w:rPr>
        <w:t>Voorbeeld</w:t>
      </w:r>
      <w:r>
        <w:rPr>
          <w:lang w:val="nl-BE"/>
        </w:rPr>
        <w:t>:</w:t>
      </w:r>
    </w:p>
    <w:p w14:paraId="1B787AEB" w14:textId="4D0699C2" w:rsidR="00BB41A1" w:rsidRDefault="00BB41A1" w:rsidP="00BB41A1">
      <w:pPr>
        <w:rPr>
          <w:lang w:val="nl-BE"/>
        </w:rPr>
      </w:pPr>
      <w:r>
        <w:rPr>
          <w:lang w:val="nl-BE"/>
        </w:rPr>
        <w:t>Ik ben iemand die graag op reis gaat waar</w:t>
      </w:r>
      <w:r w:rsidR="001E45E2">
        <w:rPr>
          <w:lang w:val="nl-BE"/>
        </w:rPr>
        <w:t>bij</w:t>
      </w:r>
      <w:r>
        <w:rPr>
          <w:lang w:val="nl-BE"/>
        </w:rPr>
        <w:t xml:space="preserve"> </w:t>
      </w:r>
      <w:r w:rsidR="001E45E2">
        <w:rPr>
          <w:lang w:val="nl-BE"/>
        </w:rPr>
        <w:t xml:space="preserve">live optredens van </w:t>
      </w:r>
      <w:r>
        <w:rPr>
          <w:lang w:val="nl-BE"/>
        </w:rPr>
        <w:t xml:space="preserve">klassieke muziek een belangrijke stuk van de reis </w:t>
      </w:r>
      <w:r w:rsidR="001E45E2">
        <w:rPr>
          <w:lang w:val="nl-BE"/>
        </w:rPr>
        <w:t>vormen</w:t>
      </w:r>
      <w:r>
        <w:rPr>
          <w:lang w:val="nl-BE"/>
        </w:rPr>
        <w:t xml:space="preserve">. De website haalt hier de belangrijke </w:t>
      </w:r>
      <w:proofErr w:type="spellStart"/>
      <w:r>
        <w:rPr>
          <w:lang w:val="nl-BE"/>
        </w:rPr>
        <w:t>keywoorden</w:t>
      </w:r>
      <w:proofErr w:type="spellEnd"/>
      <w:r>
        <w:rPr>
          <w:lang w:val="nl-BE"/>
        </w:rPr>
        <w:t xml:space="preserve"> uit:</w:t>
      </w:r>
    </w:p>
    <w:p w14:paraId="5D8B7159" w14:textId="6B5C84C4" w:rsidR="00BB41A1" w:rsidRDefault="00BB41A1" w:rsidP="00BB41A1">
      <w:pPr>
        <w:pStyle w:val="ListParagraph"/>
        <w:numPr>
          <w:ilvl w:val="0"/>
          <w:numId w:val="24"/>
        </w:numPr>
        <w:rPr>
          <w:lang w:val="nl-BE"/>
        </w:rPr>
      </w:pPr>
      <w:r>
        <w:rPr>
          <w:lang w:val="nl-BE"/>
        </w:rPr>
        <w:t>Reizen</w:t>
      </w:r>
    </w:p>
    <w:p w14:paraId="179125C4" w14:textId="5460A506" w:rsidR="00BB41A1" w:rsidRDefault="00F40187" w:rsidP="00BB41A1">
      <w:pPr>
        <w:pStyle w:val="ListParagraph"/>
        <w:numPr>
          <w:ilvl w:val="0"/>
          <w:numId w:val="24"/>
        </w:numPr>
        <w:rPr>
          <w:lang w:val="nl-BE"/>
        </w:rPr>
      </w:pPr>
      <w:r>
        <w:rPr>
          <w:lang w:val="nl-BE"/>
        </w:rPr>
        <w:t>Live optreden</w:t>
      </w:r>
    </w:p>
    <w:p w14:paraId="575E4B03" w14:textId="68EDF2A9" w:rsidR="00BB41A1" w:rsidRDefault="00BB41A1" w:rsidP="00BB41A1">
      <w:pPr>
        <w:pStyle w:val="ListParagraph"/>
        <w:numPr>
          <w:ilvl w:val="0"/>
          <w:numId w:val="24"/>
        </w:numPr>
        <w:rPr>
          <w:lang w:val="nl-BE"/>
        </w:rPr>
      </w:pPr>
      <w:r>
        <w:rPr>
          <w:lang w:val="nl-BE"/>
        </w:rPr>
        <w:t>Klassieke muziek</w:t>
      </w:r>
    </w:p>
    <w:p w14:paraId="3055DC37" w14:textId="75D31FBD" w:rsidR="00BB41A1" w:rsidRDefault="00BB41A1" w:rsidP="00BB41A1">
      <w:pPr>
        <w:rPr>
          <w:lang w:val="nl-BE"/>
        </w:rPr>
      </w:pPr>
      <w:r>
        <w:rPr>
          <w:lang w:val="nl-BE"/>
        </w:rPr>
        <w:t xml:space="preserve">Op basis van andere profielen kan je 1 of meerdere mensen met elkaar </w:t>
      </w:r>
      <w:r w:rsidR="00DE0AB2">
        <w:rPr>
          <w:lang w:val="nl-BE"/>
        </w:rPr>
        <w:t>in contact brengen</w:t>
      </w:r>
      <w:r>
        <w:rPr>
          <w:lang w:val="nl-BE"/>
        </w:rPr>
        <w:t>.</w:t>
      </w:r>
    </w:p>
    <w:p w14:paraId="25A49391" w14:textId="600E27E7" w:rsidR="00BB41A1" w:rsidRDefault="00BB41A1" w:rsidP="00BB41A1">
      <w:pPr>
        <w:rPr>
          <w:lang w:val="nl-BE"/>
        </w:rPr>
      </w:pPr>
      <w:r w:rsidRPr="00BB41A1">
        <w:rPr>
          <w:b/>
          <w:lang w:val="nl-BE"/>
        </w:rPr>
        <w:t>Voorbeeld</w:t>
      </w:r>
      <w:r>
        <w:rPr>
          <w:lang w:val="nl-BE"/>
        </w:rPr>
        <w:t>:</w:t>
      </w:r>
    </w:p>
    <w:p w14:paraId="5FA535CF" w14:textId="52A25356" w:rsidR="00BB41A1" w:rsidRDefault="00BB41A1" w:rsidP="00BB41A1">
      <w:pPr>
        <w:rPr>
          <w:lang w:val="nl-BE"/>
        </w:rPr>
      </w:pPr>
      <w:r>
        <w:rPr>
          <w:lang w:val="nl-BE"/>
        </w:rPr>
        <w:t>Binnenkort is er een optreden van “de zotte dozen” in Gent. Omdat ik alleen ben zoek ik iemand die met mij mee kan gaan naar dit optreden.</w:t>
      </w:r>
    </w:p>
    <w:p w14:paraId="3863F95D" w14:textId="1C4911AC" w:rsidR="00BB41A1" w:rsidRDefault="00BB41A1" w:rsidP="00BB41A1">
      <w:pPr>
        <w:rPr>
          <w:lang w:val="nl-BE"/>
        </w:rPr>
      </w:pPr>
      <w:proofErr w:type="spellStart"/>
      <w:r>
        <w:rPr>
          <w:lang w:val="nl-BE"/>
        </w:rPr>
        <w:t>Keywoorden</w:t>
      </w:r>
      <w:proofErr w:type="spellEnd"/>
      <w:r>
        <w:rPr>
          <w:lang w:val="nl-BE"/>
        </w:rPr>
        <w:t xml:space="preserve"> in dit geval zijn:</w:t>
      </w:r>
    </w:p>
    <w:p w14:paraId="466E9B4F" w14:textId="35EBF72C" w:rsidR="00BB41A1" w:rsidRDefault="00BB41A1" w:rsidP="00BB41A1">
      <w:pPr>
        <w:pStyle w:val="ListParagraph"/>
        <w:numPr>
          <w:ilvl w:val="0"/>
          <w:numId w:val="24"/>
        </w:numPr>
        <w:rPr>
          <w:lang w:val="nl-BE"/>
        </w:rPr>
      </w:pPr>
      <w:r>
        <w:rPr>
          <w:lang w:val="nl-BE"/>
        </w:rPr>
        <w:t>Optreden</w:t>
      </w:r>
    </w:p>
    <w:p w14:paraId="11457D1F" w14:textId="31DDD957" w:rsidR="001E45E2" w:rsidRDefault="001E45E2" w:rsidP="00BB41A1">
      <w:pPr>
        <w:pStyle w:val="ListParagraph"/>
        <w:numPr>
          <w:ilvl w:val="0"/>
          <w:numId w:val="24"/>
        </w:numPr>
        <w:rPr>
          <w:lang w:val="nl-BE"/>
        </w:rPr>
      </w:pPr>
      <w:r>
        <w:rPr>
          <w:lang w:val="nl-BE"/>
        </w:rPr>
        <w:t>Gent</w:t>
      </w:r>
    </w:p>
    <w:p w14:paraId="283A2AF3" w14:textId="2347EFDD" w:rsidR="00BB41A1" w:rsidRDefault="00BB41A1" w:rsidP="00BB41A1">
      <w:pPr>
        <w:pStyle w:val="ListParagraph"/>
        <w:numPr>
          <w:ilvl w:val="0"/>
          <w:numId w:val="24"/>
        </w:numPr>
        <w:rPr>
          <w:lang w:val="nl-BE"/>
        </w:rPr>
      </w:pPr>
      <w:r>
        <w:rPr>
          <w:lang w:val="nl-BE"/>
        </w:rPr>
        <w:t>De zotte dozen</w:t>
      </w:r>
    </w:p>
    <w:p w14:paraId="4F3C841D" w14:textId="0A95BB54" w:rsidR="00BB41A1" w:rsidRPr="00BB41A1" w:rsidRDefault="00BB41A1" w:rsidP="00BB41A1">
      <w:pPr>
        <w:rPr>
          <w:lang w:val="nl-BE"/>
        </w:rPr>
      </w:pPr>
      <w:r>
        <w:rPr>
          <w:lang w:val="nl-BE"/>
        </w:rPr>
        <w:t xml:space="preserve">Deze webapplicatie </w:t>
      </w:r>
      <w:r w:rsidR="001E45E2">
        <w:rPr>
          <w:lang w:val="nl-BE"/>
        </w:rPr>
        <w:t>laat</w:t>
      </w:r>
      <w:r>
        <w:rPr>
          <w:lang w:val="nl-BE"/>
        </w:rPr>
        <w:t xml:space="preserve"> </w:t>
      </w:r>
      <w:r w:rsidR="00741785">
        <w:rPr>
          <w:lang w:val="nl-BE"/>
        </w:rPr>
        <w:t xml:space="preserve">toe </w:t>
      </w:r>
      <w:r>
        <w:rPr>
          <w:lang w:val="nl-BE"/>
        </w:rPr>
        <w:t xml:space="preserve">om mensen met elkaar in contact te brengen maar </w:t>
      </w:r>
      <w:r w:rsidR="00741785">
        <w:rPr>
          <w:lang w:val="nl-BE"/>
        </w:rPr>
        <w:t>anderzijds</w:t>
      </w:r>
      <w:r>
        <w:rPr>
          <w:lang w:val="nl-BE"/>
        </w:rPr>
        <w:t xml:space="preserve"> ook</w:t>
      </w:r>
      <w:r w:rsidR="001E45E2">
        <w:rPr>
          <w:lang w:val="nl-BE"/>
        </w:rPr>
        <w:t xml:space="preserve"> om</w:t>
      </w:r>
      <w:r>
        <w:rPr>
          <w:lang w:val="nl-BE"/>
        </w:rPr>
        <w:t xml:space="preserve"> activ</w:t>
      </w:r>
      <w:r w:rsidR="00741785">
        <w:rPr>
          <w:lang w:val="nl-BE"/>
        </w:rPr>
        <w:t>iteite</w:t>
      </w:r>
      <w:r>
        <w:rPr>
          <w:lang w:val="nl-BE"/>
        </w:rPr>
        <w:t>n te registreren waarop mensen met zelfde interesses zich kunnen inschrijven.</w:t>
      </w:r>
    </w:p>
    <w:p w14:paraId="0D784536" w14:textId="33726CC0" w:rsidR="00774B3F" w:rsidRDefault="00774B3F" w:rsidP="00774B3F">
      <w:pPr>
        <w:pStyle w:val="Heading2"/>
        <w:rPr>
          <w:lang w:val="nl-BE"/>
        </w:rPr>
      </w:pPr>
      <w:bookmarkStart w:id="0" w:name="_Toc431845535"/>
      <w:r>
        <w:rPr>
          <w:lang w:val="nl-BE"/>
        </w:rPr>
        <w:t xml:space="preserve">Aantal personen: </w:t>
      </w:r>
      <w:r w:rsidR="00BB41A1">
        <w:rPr>
          <w:lang w:val="nl-BE"/>
        </w:rPr>
        <w:t>3 - 4</w:t>
      </w:r>
      <w:bookmarkEnd w:id="0"/>
    </w:p>
    <w:p w14:paraId="7EC8D39F" w14:textId="2CAF382A" w:rsidR="00CA432A" w:rsidRDefault="00CA432A" w:rsidP="00CA432A">
      <w:pPr>
        <w:pStyle w:val="Heading1"/>
        <w:rPr>
          <w:lang w:val="nl-BE"/>
        </w:rPr>
      </w:pPr>
      <w:bookmarkStart w:id="1" w:name="_Toc431845536"/>
      <w:r>
        <w:rPr>
          <w:lang w:val="nl-BE"/>
        </w:rPr>
        <w:t>Vereisten</w:t>
      </w:r>
      <w:bookmarkEnd w:id="1"/>
    </w:p>
    <w:p w14:paraId="7D3E8D41" w14:textId="3CD696F4" w:rsidR="0003395E" w:rsidRDefault="006400E0" w:rsidP="006400E0">
      <w:pPr>
        <w:pStyle w:val="Heading2"/>
        <w:rPr>
          <w:lang w:val="nl-BE"/>
        </w:rPr>
      </w:pPr>
      <w:bookmarkStart w:id="2" w:name="_Toc431845537"/>
      <w:r>
        <w:rPr>
          <w:lang w:val="nl-BE"/>
        </w:rPr>
        <w:t>Front End</w:t>
      </w:r>
      <w:bookmarkEnd w:id="2"/>
    </w:p>
    <w:p w14:paraId="53FED2DD" w14:textId="53F468C7" w:rsidR="0003516F" w:rsidRDefault="0003516F" w:rsidP="0003516F">
      <w:pPr>
        <w:rPr>
          <w:lang w:val="nl-BE"/>
        </w:rPr>
      </w:pPr>
      <w:r>
        <w:rPr>
          <w:lang w:val="nl-BE"/>
        </w:rPr>
        <w:t>De front van de applicatie bestaat uit verschillende delen.</w:t>
      </w:r>
    </w:p>
    <w:p w14:paraId="6B95268A" w14:textId="52C1C538" w:rsidR="0003516F" w:rsidRDefault="0003516F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Welkom pagina</w:t>
      </w:r>
      <w:r w:rsidR="00741785">
        <w:rPr>
          <w:lang w:val="nl-BE"/>
        </w:rPr>
        <w:t>, die de meest recente &amp; meest gevraagde activiteit weergeeft.</w:t>
      </w:r>
    </w:p>
    <w:p w14:paraId="2970FA25" w14:textId="10559056" w:rsidR="0003516F" w:rsidRDefault="0003516F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Pagina die de werking van de applicatie beschrijft. Maak dit visueel, zorg dat dit niet een gewone tekstpagina is</w:t>
      </w:r>
    </w:p>
    <w:p w14:paraId="58836B1E" w14:textId="1D0FAA30" w:rsidR="0003516F" w:rsidRDefault="00741785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Pagina om profiel</w:t>
      </w:r>
      <w:r w:rsidR="00BB41A1">
        <w:rPr>
          <w:lang w:val="nl-BE"/>
        </w:rPr>
        <w:t xml:space="preserve"> aan te maken</w:t>
      </w:r>
    </w:p>
    <w:p w14:paraId="55EBDF94" w14:textId="7D00B525" w:rsidR="00BB41A1" w:rsidRDefault="00BB41A1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 xml:space="preserve">Pagina om </w:t>
      </w:r>
      <w:r w:rsidR="00741785">
        <w:rPr>
          <w:lang w:val="nl-BE"/>
        </w:rPr>
        <w:t xml:space="preserve">gelijkaardige </w:t>
      </w:r>
      <w:r>
        <w:rPr>
          <w:lang w:val="nl-BE"/>
        </w:rPr>
        <w:t>profielen te zoeken</w:t>
      </w:r>
    </w:p>
    <w:p w14:paraId="15D5CF1A" w14:textId="7D4EBA1F" w:rsidR="00BB41A1" w:rsidRDefault="00BB41A1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Pagina om matches weer te geven</w:t>
      </w:r>
    </w:p>
    <w:p w14:paraId="562C51E6" w14:textId="53E6077B" w:rsidR="00BB41A1" w:rsidRDefault="00BB41A1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Activiteiten registreren</w:t>
      </w:r>
    </w:p>
    <w:p w14:paraId="2E978BA0" w14:textId="17D65E0E" w:rsidR="00741785" w:rsidRDefault="00741785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Administrator pagina</w:t>
      </w:r>
    </w:p>
    <w:p w14:paraId="566F9EB1" w14:textId="3BF6902E" w:rsidR="006400E0" w:rsidRDefault="006400E0" w:rsidP="006400E0">
      <w:pPr>
        <w:pStyle w:val="Heading2"/>
        <w:rPr>
          <w:lang w:val="nl-BE"/>
        </w:rPr>
      </w:pPr>
      <w:bookmarkStart w:id="3" w:name="_Toc431845538"/>
      <w:r>
        <w:rPr>
          <w:lang w:val="nl-BE"/>
        </w:rPr>
        <w:lastRenderedPageBreak/>
        <w:t>Back End</w:t>
      </w:r>
      <w:bookmarkEnd w:id="3"/>
    </w:p>
    <w:p w14:paraId="71B4B511" w14:textId="5540EF31" w:rsidR="0003516F" w:rsidRPr="00741785" w:rsidRDefault="00741785" w:rsidP="00741785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Alle data wordt opgeslagen en is voorzien van een timestamp.</w:t>
      </w:r>
    </w:p>
    <w:p w14:paraId="5CF9F010" w14:textId="74F08D50" w:rsidR="0003516F" w:rsidRDefault="00BB41A1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>Een chatkanaal</w:t>
      </w:r>
      <w:r w:rsidR="00121BF2">
        <w:rPr>
          <w:lang w:val="nl-BE"/>
        </w:rPr>
        <w:t>/chatroom</w:t>
      </w:r>
      <w:r>
        <w:rPr>
          <w:lang w:val="nl-BE"/>
        </w:rPr>
        <w:t xml:space="preserve"> </w:t>
      </w:r>
      <w:r w:rsidR="00741785">
        <w:rPr>
          <w:lang w:val="nl-BE"/>
        </w:rPr>
        <w:t>voor gelijkaardige profielen, voor gelijkaardige evenementen.</w:t>
      </w:r>
    </w:p>
    <w:p w14:paraId="63A2BB19" w14:textId="0239B31D" w:rsidR="00741785" w:rsidRDefault="00741785" w:rsidP="0003516F">
      <w:pPr>
        <w:pStyle w:val="ListParagraph"/>
        <w:numPr>
          <w:ilvl w:val="0"/>
          <w:numId w:val="22"/>
        </w:numPr>
        <w:rPr>
          <w:lang w:val="nl-BE"/>
        </w:rPr>
      </w:pPr>
      <w:r>
        <w:rPr>
          <w:lang w:val="nl-BE"/>
        </w:rPr>
        <w:t xml:space="preserve">Een administrator kan na inloggen de site onderhouden: verwijderen of verhinderen van ongewenste profielen of ongewenste activiteiten, </w:t>
      </w:r>
      <w:r w:rsidR="00E75F6A">
        <w:rPr>
          <w:lang w:val="nl-BE"/>
        </w:rPr>
        <w:t>back-up</w:t>
      </w:r>
      <w:bookmarkStart w:id="4" w:name="_GoBack"/>
      <w:bookmarkEnd w:id="4"/>
      <w:r>
        <w:rPr>
          <w:lang w:val="nl-BE"/>
        </w:rPr>
        <w:t xml:space="preserve"> van verlopen activiteiten of verouderde zoek sessies.</w:t>
      </w:r>
    </w:p>
    <w:p w14:paraId="6BEC4AC2" w14:textId="77777777" w:rsidR="001E45E2" w:rsidRDefault="001E45E2" w:rsidP="001E45E2">
      <w:pPr>
        <w:pStyle w:val="Heading2"/>
        <w:rPr>
          <w:lang w:val="nl-BE"/>
        </w:rPr>
      </w:pPr>
      <w:bookmarkStart w:id="5" w:name="_Toc431837708"/>
      <w:bookmarkStart w:id="6" w:name="_Toc431839737"/>
      <w:bookmarkStart w:id="7" w:name="_Toc431845539"/>
      <w:r>
        <w:rPr>
          <w:lang w:val="nl-BE"/>
        </w:rPr>
        <w:t>Te gebruiken technologieën</w:t>
      </w:r>
      <w:bookmarkEnd w:id="5"/>
      <w:bookmarkEnd w:id="6"/>
      <w:bookmarkEnd w:id="7"/>
      <w:r>
        <w:rPr>
          <w:lang w:val="nl-BE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1E45E2" w14:paraId="475638E5" w14:textId="77777777" w:rsidTr="007736C5">
        <w:tc>
          <w:tcPr>
            <w:tcW w:w="5225" w:type="dxa"/>
            <w:shd w:val="clear" w:color="auto" w:fill="F2F2F2" w:themeFill="background1" w:themeFillShade="F2"/>
          </w:tcPr>
          <w:p w14:paraId="62FCE1B8" w14:textId="77777777" w:rsidR="001E45E2" w:rsidRPr="00D61C5B" w:rsidRDefault="001E45E2" w:rsidP="007736C5">
            <w:pPr>
              <w:rPr>
                <w:b/>
                <w:lang w:val="nl-BE"/>
              </w:rPr>
            </w:pPr>
            <w:r w:rsidRPr="00D61C5B">
              <w:rPr>
                <w:b/>
                <w:lang w:val="nl-BE"/>
              </w:rPr>
              <w:t>Front End</w:t>
            </w:r>
            <w:r>
              <w:rPr>
                <w:b/>
                <w:lang w:val="nl-BE"/>
              </w:rPr>
              <w:br/>
            </w:r>
            <w:r>
              <w:rPr>
                <w:lang w:val="nl-BE"/>
              </w:rPr>
              <w:t>8pt van de 20pt</w:t>
            </w:r>
          </w:p>
        </w:tc>
        <w:tc>
          <w:tcPr>
            <w:tcW w:w="5225" w:type="dxa"/>
            <w:shd w:val="clear" w:color="auto" w:fill="F2F2F2" w:themeFill="background1" w:themeFillShade="F2"/>
          </w:tcPr>
          <w:p w14:paraId="1A6C49C1" w14:textId="77777777" w:rsidR="001E45E2" w:rsidRPr="00D2727A" w:rsidRDefault="001E45E2" w:rsidP="007736C5">
            <w:pPr>
              <w:rPr>
                <w:lang w:val="nl-BE"/>
              </w:rPr>
            </w:pPr>
            <w:r w:rsidRPr="00D61C5B">
              <w:rPr>
                <w:b/>
                <w:lang w:val="nl-BE"/>
              </w:rPr>
              <w:t>Back End</w:t>
            </w:r>
            <w:r w:rsidRPr="00710E3A">
              <w:rPr>
                <w:szCs w:val="20"/>
                <w:lang w:val="nl-BE"/>
              </w:rPr>
              <w:t>*</w:t>
            </w:r>
            <w:r>
              <w:rPr>
                <w:b/>
                <w:lang w:val="nl-BE"/>
              </w:rPr>
              <w:br/>
            </w:r>
            <w:r>
              <w:rPr>
                <w:lang w:val="nl-BE"/>
              </w:rPr>
              <w:t>7pt van de 20pt</w:t>
            </w:r>
          </w:p>
        </w:tc>
      </w:tr>
      <w:tr w:rsidR="001E45E2" w14:paraId="6DA53DA0" w14:textId="77777777" w:rsidTr="007736C5">
        <w:tc>
          <w:tcPr>
            <w:tcW w:w="5225" w:type="dxa"/>
          </w:tcPr>
          <w:p w14:paraId="51D1837B" w14:textId="77777777" w:rsidR="001E45E2" w:rsidRDefault="001E45E2" w:rsidP="001E45E2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CSS Preprocessor,</w:t>
            </w:r>
          </w:p>
          <w:p w14:paraId="6DADDACD" w14:textId="77777777" w:rsidR="001E45E2" w:rsidRDefault="001E45E2" w:rsidP="001E45E2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proofErr w:type="spellStart"/>
            <w:r>
              <w:rPr>
                <w:lang w:val="nl-BE"/>
              </w:rPr>
              <w:t>taskRunnner</w:t>
            </w:r>
            <w:proofErr w:type="spellEnd"/>
            <w:r>
              <w:rPr>
                <w:lang w:val="nl-BE"/>
              </w:rPr>
              <w:t>,</w:t>
            </w:r>
          </w:p>
          <w:p w14:paraId="41AFD180" w14:textId="77777777" w:rsidR="001E45E2" w:rsidRDefault="001E45E2" w:rsidP="001E45E2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 xml:space="preserve">front -end </w:t>
            </w:r>
            <w:proofErr w:type="spellStart"/>
            <w:r>
              <w:rPr>
                <w:lang w:val="nl-BE"/>
              </w:rPr>
              <w:t>testing</w:t>
            </w:r>
            <w:proofErr w:type="spellEnd"/>
            <w:r>
              <w:rPr>
                <w:lang w:val="nl-BE"/>
              </w:rPr>
              <w:t>,</w:t>
            </w:r>
          </w:p>
          <w:p w14:paraId="1104EC0D" w14:textId="77777777" w:rsidR="001E45E2" w:rsidRDefault="001E45E2" w:rsidP="001E45E2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proofErr w:type="spellStart"/>
            <w:r>
              <w:rPr>
                <w:lang w:val="nl-BE"/>
              </w:rPr>
              <w:t>LocalStorage</w:t>
            </w:r>
            <w:proofErr w:type="spellEnd"/>
            <w:r>
              <w:rPr>
                <w:lang w:val="nl-BE"/>
              </w:rPr>
              <w:t>,</w:t>
            </w:r>
          </w:p>
          <w:p w14:paraId="04E06C51" w14:textId="77777777" w:rsidR="001E45E2" w:rsidRDefault="001E45E2" w:rsidP="001E45E2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proofErr w:type="spellStart"/>
            <w:r>
              <w:rPr>
                <w:lang w:val="nl-BE"/>
              </w:rPr>
              <w:t>Maps</w:t>
            </w:r>
            <w:proofErr w:type="spellEnd"/>
            <w:r>
              <w:rPr>
                <w:lang w:val="nl-BE"/>
              </w:rPr>
              <w:t>,</w:t>
            </w:r>
          </w:p>
          <w:p w14:paraId="30A81EBE" w14:textId="77777777" w:rsidR="001E45E2" w:rsidRDefault="001E45E2" w:rsidP="001E45E2">
            <w:pPr>
              <w:pStyle w:val="ListParagraph"/>
              <w:numPr>
                <w:ilvl w:val="0"/>
                <w:numId w:val="23"/>
              </w:numPr>
              <w:rPr>
                <w:lang w:val="nl-BE"/>
              </w:rPr>
            </w:pPr>
            <w:r>
              <w:rPr>
                <w:lang w:val="nl-BE"/>
              </w:rPr>
              <w:t>gebruik van framework naar keuze (</w:t>
            </w:r>
            <w:proofErr w:type="spellStart"/>
            <w:r>
              <w:rPr>
                <w:lang w:val="nl-BE"/>
              </w:rPr>
              <w:t>angular</w:t>
            </w:r>
            <w:proofErr w:type="spellEnd"/>
            <w:r>
              <w:rPr>
                <w:lang w:val="nl-BE"/>
              </w:rPr>
              <w:t>).</w:t>
            </w:r>
          </w:p>
          <w:p w14:paraId="3CB02528" w14:textId="77777777" w:rsidR="001E45E2" w:rsidRDefault="001E45E2" w:rsidP="007736C5">
            <w:pPr>
              <w:rPr>
                <w:lang w:val="nl-BE"/>
              </w:rPr>
            </w:pPr>
          </w:p>
        </w:tc>
        <w:tc>
          <w:tcPr>
            <w:tcW w:w="5225" w:type="dxa"/>
          </w:tcPr>
          <w:p w14:paraId="4C8E49F8" w14:textId="77777777" w:rsidR="001E45E2" w:rsidRDefault="001E45E2" w:rsidP="001E45E2">
            <w:pPr>
              <w:pStyle w:val="ListParagraph"/>
              <w:numPr>
                <w:ilvl w:val="0"/>
                <w:numId w:val="26"/>
              </w:numPr>
              <w:rPr>
                <w:lang w:val="nl-BE"/>
              </w:rPr>
            </w:pPr>
            <w:r>
              <w:rPr>
                <w:lang w:val="nl-BE"/>
              </w:rPr>
              <w:t>volledig asynchroon in javascript – node.js,</w:t>
            </w:r>
          </w:p>
          <w:p w14:paraId="09B89227" w14:textId="77777777" w:rsidR="001E45E2" w:rsidRDefault="001E45E2" w:rsidP="001E45E2">
            <w:pPr>
              <w:pStyle w:val="ListParagraph"/>
              <w:numPr>
                <w:ilvl w:val="0"/>
                <w:numId w:val="26"/>
              </w:numPr>
              <w:rPr>
                <w:lang w:val="nl-BE"/>
              </w:rPr>
            </w:pPr>
            <w:r>
              <w:rPr>
                <w:lang w:val="nl-BE"/>
              </w:rPr>
              <w:t xml:space="preserve">persistentie in </w:t>
            </w:r>
            <w:r w:rsidRPr="00A31104">
              <w:rPr>
                <w:lang w:val="nl-BE"/>
              </w:rPr>
              <w:t xml:space="preserve">een </w:t>
            </w:r>
            <w:proofErr w:type="spellStart"/>
            <w:r w:rsidRPr="00A31104">
              <w:rPr>
                <w:lang w:val="nl-BE"/>
              </w:rPr>
              <w:t>NoSQL</w:t>
            </w:r>
            <w:proofErr w:type="spellEnd"/>
            <w:r w:rsidRPr="00A31104">
              <w:rPr>
                <w:lang w:val="nl-BE"/>
              </w:rPr>
              <w:t xml:space="preserve"> database</w:t>
            </w:r>
            <w:r>
              <w:rPr>
                <w:lang w:val="nl-BE"/>
              </w:rPr>
              <w:t xml:space="preserve"> (</w:t>
            </w:r>
            <w:proofErr w:type="spellStart"/>
            <w:r>
              <w:rPr>
                <w:lang w:val="nl-BE"/>
              </w:rPr>
              <w:t>mongodb</w:t>
            </w:r>
            <w:proofErr w:type="spellEnd"/>
            <w:r>
              <w:rPr>
                <w:lang w:val="nl-BE"/>
              </w:rPr>
              <w:t>),</w:t>
            </w:r>
          </w:p>
          <w:p w14:paraId="08CB9A98" w14:textId="77777777" w:rsidR="001E45E2" w:rsidRDefault="001E45E2" w:rsidP="001E45E2">
            <w:pPr>
              <w:pStyle w:val="ListParagraph"/>
              <w:numPr>
                <w:ilvl w:val="0"/>
                <w:numId w:val="26"/>
              </w:numPr>
              <w:rPr>
                <w:lang w:val="nl-BE"/>
              </w:rPr>
            </w:pPr>
            <w:r>
              <w:rPr>
                <w:lang w:val="nl-BE"/>
              </w:rPr>
              <w:t xml:space="preserve">sockets voor </w:t>
            </w:r>
            <w:proofErr w:type="spellStart"/>
            <w:r>
              <w:rPr>
                <w:lang w:val="nl-BE"/>
              </w:rPr>
              <w:t>multi</w:t>
            </w:r>
            <w:proofErr w:type="spellEnd"/>
            <w:r>
              <w:rPr>
                <w:lang w:val="nl-BE"/>
              </w:rPr>
              <w:t>-user integratie(socket-</w:t>
            </w:r>
            <w:proofErr w:type="spellStart"/>
            <w:r>
              <w:rPr>
                <w:lang w:val="nl-BE"/>
              </w:rPr>
              <w:t>io</w:t>
            </w:r>
            <w:proofErr w:type="spellEnd"/>
            <w:r>
              <w:rPr>
                <w:lang w:val="nl-BE"/>
              </w:rPr>
              <w:t>),</w:t>
            </w:r>
          </w:p>
          <w:p w14:paraId="05F66415" w14:textId="77777777" w:rsidR="001E45E2" w:rsidRDefault="001E45E2" w:rsidP="001E45E2">
            <w:pPr>
              <w:pStyle w:val="ListParagraph"/>
              <w:numPr>
                <w:ilvl w:val="0"/>
                <w:numId w:val="26"/>
              </w:numPr>
              <w:rPr>
                <w:lang w:val="nl-BE"/>
              </w:rPr>
            </w:pPr>
            <w:r>
              <w:rPr>
                <w:lang w:val="nl-BE"/>
              </w:rPr>
              <w:t>autorisatie, authenticatie,</w:t>
            </w:r>
          </w:p>
          <w:p w14:paraId="586A2935" w14:textId="77777777" w:rsidR="001E45E2" w:rsidRDefault="001E45E2" w:rsidP="001E45E2">
            <w:pPr>
              <w:pStyle w:val="ListParagraph"/>
              <w:numPr>
                <w:ilvl w:val="0"/>
                <w:numId w:val="26"/>
              </w:numPr>
              <w:rPr>
                <w:lang w:val="nl-BE"/>
              </w:rPr>
            </w:pPr>
            <w:r>
              <w:rPr>
                <w:lang w:val="nl-BE"/>
              </w:rPr>
              <w:t>minstens één integratie en één unittest(jade),</w:t>
            </w:r>
          </w:p>
          <w:p w14:paraId="7BBBBD34" w14:textId="77777777" w:rsidR="001E45E2" w:rsidRDefault="001E45E2" w:rsidP="001E45E2">
            <w:pPr>
              <w:pStyle w:val="ListParagraph"/>
              <w:numPr>
                <w:ilvl w:val="0"/>
                <w:numId w:val="26"/>
              </w:numPr>
              <w:rPr>
                <w:lang w:val="nl-BE"/>
              </w:rPr>
            </w:pPr>
            <w:proofErr w:type="spellStart"/>
            <w:r>
              <w:rPr>
                <w:lang w:val="nl-BE"/>
              </w:rPr>
              <w:t>deployment</w:t>
            </w:r>
            <w:proofErr w:type="spellEnd"/>
            <w:r>
              <w:rPr>
                <w:lang w:val="nl-BE"/>
              </w:rPr>
              <w:t xml:space="preserve"> op </w:t>
            </w:r>
            <w:proofErr w:type="spellStart"/>
            <w:r>
              <w:rPr>
                <w:lang w:val="nl-BE"/>
              </w:rPr>
              <w:t>cloud</w:t>
            </w:r>
            <w:proofErr w:type="spellEnd"/>
            <w:r>
              <w:rPr>
                <w:lang w:val="nl-BE"/>
              </w:rPr>
              <w:t xml:space="preserve"> naar keuze(</w:t>
            </w:r>
            <w:proofErr w:type="spellStart"/>
            <w:r>
              <w:rPr>
                <w:lang w:val="nl-BE"/>
              </w:rPr>
              <w:t>azure</w:t>
            </w:r>
            <w:proofErr w:type="spellEnd"/>
            <w:r>
              <w:rPr>
                <w:lang w:val="nl-BE"/>
              </w:rPr>
              <w:t xml:space="preserve">, </w:t>
            </w:r>
            <w:proofErr w:type="spellStart"/>
            <w:r>
              <w:rPr>
                <w:lang w:val="nl-BE"/>
              </w:rPr>
              <w:t>heroku</w:t>
            </w:r>
            <w:proofErr w:type="spellEnd"/>
            <w:r>
              <w:rPr>
                <w:lang w:val="nl-BE"/>
              </w:rPr>
              <w:t>),</w:t>
            </w:r>
          </w:p>
          <w:p w14:paraId="6C5663C2" w14:textId="77777777" w:rsidR="001E45E2" w:rsidRDefault="001E45E2" w:rsidP="001E45E2">
            <w:pPr>
              <w:pStyle w:val="ListParagraph"/>
              <w:numPr>
                <w:ilvl w:val="0"/>
                <w:numId w:val="26"/>
              </w:numPr>
              <w:rPr>
                <w:lang w:val="nl-BE"/>
              </w:rPr>
            </w:pPr>
            <w:r>
              <w:rPr>
                <w:lang w:val="nl-BE"/>
              </w:rPr>
              <w:t>gebruik van framework naar keuze (</w:t>
            </w:r>
            <w:proofErr w:type="spellStart"/>
            <w:r>
              <w:rPr>
                <w:lang w:val="nl-BE"/>
              </w:rPr>
              <w:t>express</w:t>
            </w:r>
            <w:proofErr w:type="spellEnd"/>
            <w:r>
              <w:rPr>
                <w:lang w:val="nl-BE"/>
              </w:rPr>
              <w:t>).</w:t>
            </w:r>
          </w:p>
          <w:p w14:paraId="493DEAA9" w14:textId="77777777" w:rsidR="001E45E2" w:rsidRDefault="001E45E2" w:rsidP="007736C5">
            <w:pPr>
              <w:pStyle w:val="ListParagraph"/>
              <w:numPr>
                <w:ilvl w:val="0"/>
                <w:numId w:val="0"/>
              </w:numPr>
              <w:ind w:left="720"/>
              <w:rPr>
                <w:lang w:val="nl-BE"/>
              </w:rPr>
            </w:pPr>
          </w:p>
          <w:p w14:paraId="67601F7F" w14:textId="77777777" w:rsidR="001E45E2" w:rsidRPr="00710E3A" w:rsidRDefault="001E45E2" w:rsidP="007736C5">
            <w:pPr>
              <w:ind w:left="49"/>
              <w:rPr>
                <w:sz w:val="16"/>
                <w:szCs w:val="16"/>
                <w:lang w:val="nl-BE"/>
              </w:rPr>
            </w:pPr>
            <w:proofErr w:type="gramStart"/>
            <w:r w:rsidRPr="00710E3A">
              <w:rPr>
                <w:sz w:val="16"/>
                <w:szCs w:val="16"/>
                <w:lang w:val="nl-BE"/>
              </w:rPr>
              <w:t xml:space="preserve">*  </w:t>
            </w:r>
            <w:proofErr w:type="gramEnd"/>
            <w:r w:rsidRPr="00710E3A">
              <w:rPr>
                <w:sz w:val="16"/>
                <w:szCs w:val="16"/>
                <w:lang w:val="nl-BE"/>
              </w:rPr>
              <w:t>Default zaken, zoals gezien tijdens de lessen, staan tussen haakjes maar mogen aangepast worden.</w:t>
            </w:r>
          </w:p>
        </w:tc>
      </w:tr>
    </w:tbl>
    <w:p w14:paraId="773A11F1" w14:textId="77777777" w:rsidR="001E45E2" w:rsidRDefault="001E45E2" w:rsidP="001E45E2">
      <w:pPr>
        <w:rPr>
          <w:lang w:val="nl-BE"/>
        </w:rPr>
      </w:pPr>
    </w:p>
    <w:p w14:paraId="09CF3D45" w14:textId="77777777" w:rsidR="001E45E2" w:rsidRDefault="001E45E2" w:rsidP="001E45E2">
      <w:pPr>
        <w:rPr>
          <w:lang w:val="nl-BE"/>
        </w:rPr>
      </w:pPr>
      <w:r>
        <w:rPr>
          <w:lang w:val="nl-BE"/>
        </w:rPr>
        <w:t xml:space="preserve">Noot: </w:t>
      </w:r>
    </w:p>
    <w:p w14:paraId="6E6E3723" w14:textId="77777777" w:rsidR="001E45E2" w:rsidRDefault="001E45E2" w:rsidP="001E45E2">
      <w:pPr>
        <w:pStyle w:val="ListParagraph"/>
        <w:numPr>
          <w:ilvl w:val="0"/>
          <w:numId w:val="25"/>
        </w:numPr>
        <w:rPr>
          <w:lang w:val="nl-BE"/>
        </w:rPr>
      </w:pPr>
      <w:r>
        <w:rPr>
          <w:lang w:val="nl-BE"/>
        </w:rPr>
        <w:t xml:space="preserve">Wie geen Front End volgt kan gebruik maken van een standaard HTML, Bootstrap of Express lay-out. </w:t>
      </w:r>
      <w:r>
        <w:rPr>
          <w:lang w:val="nl-BE"/>
        </w:rPr>
        <w:br/>
        <w:t>Eventueel kan een student, die enkel Front End volgt, deze front-end aanmaken als project.</w:t>
      </w:r>
    </w:p>
    <w:p w14:paraId="154626F7" w14:textId="77777777" w:rsidR="001E45E2" w:rsidRPr="000811C8" w:rsidRDefault="001E45E2" w:rsidP="001E45E2">
      <w:pPr>
        <w:pStyle w:val="ListParagraph"/>
        <w:numPr>
          <w:ilvl w:val="0"/>
          <w:numId w:val="25"/>
        </w:numPr>
        <w:rPr>
          <w:lang w:val="nl-BE"/>
        </w:rPr>
      </w:pPr>
      <w:r>
        <w:rPr>
          <w:lang w:val="nl-BE"/>
        </w:rPr>
        <w:t xml:space="preserve">Wie geen Back End volgt kan alle data </w:t>
      </w:r>
      <w:proofErr w:type="gramStart"/>
      <w:r>
        <w:rPr>
          <w:lang w:val="nl-BE"/>
        </w:rPr>
        <w:t>stockeren</w:t>
      </w:r>
      <w:proofErr w:type="gramEnd"/>
      <w:r>
        <w:rPr>
          <w:lang w:val="nl-BE"/>
        </w:rPr>
        <w:t xml:space="preserve"> in een lokale JSON file.</w:t>
      </w:r>
      <w:r>
        <w:rPr>
          <w:lang w:val="nl-BE"/>
        </w:rPr>
        <w:br/>
        <w:t>Eventueel kan een student, die enkel Back End volgt, deze backend aanmaken als project.</w:t>
      </w:r>
    </w:p>
    <w:p w14:paraId="3F517EEA" w14:textId="77777777" w:rsidR="001E45E2" w:rsidRDefault="001E45E2" w:rsidP="001E45E2">
      <w:pPr>
        <w:pStyle w:val="Heading2"/>
        <w:rPr>
          <w:lang w:val="nl-BE"/>
        </w:rPr>
      </w:pPr>
      <w:bookmarkStart w:id="8" w:name="_Toc431837709"/>
      <w:bookmarkStart w:id="9" w:name="_Toc431839738"/>
      <w:bookmarkStart w:id="10" w:name="_Toc431845540"/>
      <w:r>
        <w:rPr>
          <w:lang w:val="nl-BE"/>
        </w:rPr>
        <w:t>Vereisten</w:t>
      </w:r>
      <w:bookmarkEnd w:id="8"/>
      <w:bookmarkEnd w:id="9"/>
      <w:bookmarkEnd w:id="10"/>
    </w:p>
    <w:p w14:paraId="347E9ECA" w14:textId="77777777" w:rsidR="001E45E2" w:rsidRDefault="001E45E2" w:rsidP="001E45E2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Programmeer in het Engels</w:t>
      </w:r>
    </w:p>
    <w:p w14:paraId="789E85AB" w14:textId="77777777" w:rsidR="001E45E2" w:rsidRDefault="001E45E2" w:rsidP="001E45E2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Javascript volgens de regels van de kunst (</w:t>
      </w:r>
      <w:proofErr w:type="spellStart"/>
      <w:r>
        <w:rPr>
          <w:lang w:val="nl-BE"/>
        </w:rPr>
        <w:t>jshint</w:t>
      </w:r>
      <w:proofErr w:type="spellEnd"/>
      <w:r>
        <w:rPr>
          <w:lang w:val="nl-BE"/>
        </w:rPr>
        <w:t xml:space="preserve"> als evaluatie tool)</w:t>
      </w:r>
    </w:p>
    <w:p w14:paraId="747AEC9A" w14:textId="77777777" w:rsidR="001E45E2" w:rsidRDefault="001E45E2" w:rsidP="001E45E2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CSS volgens de regels van de kunst (</w:t>
      </w:r>
      <w:proofErr w:type="spellStart"/>
      <w:r>
        <w:rPr>
          <w:lang w:val="nl-BE"/>
        </w:rPr>
        <w:t>csslint</w:t>
      </w:r>
      <w:proofErr w:type="spellEnd"/>
      <w:r>
        <w:rPr>
          <w:lang w:val="nl-BE"/>
        </w:rPr>
        <w:t xml:space="preserve"> als evaluatie tool)</w:t>
      </w:r>
    </w:p>
    <w:p w14:paraId="2AD3B6F9" w14:textId="77777777" w:rsidR="001E45E2" w:rsidRDefault="001E45E2" w:rsidP="001E45E2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Conventies:</w:t>
      </w:r>
    </w:p>
    <w:p w14:paraId="171F3F02" w14:textId="77777777" w:rsidR="001E45E2" w:rsidRDefault="001E45E2" w:rsidP="001E45E2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 xml:space="preserve">Gebruik de juiste </w:t>
      </w:r>
      <w:proofErr w:type="spellStart"/>
      <w:r>
        <w:rPr>
          <w:lang w:val="nl-BE"/>
        </w:rPr>
        <w:t>css</w:t>
      </w:r>
      <w:proofErr w:type="spellEnd"/>
      <w:r>
        <w:rPr>
          <w:lang w:val="nl-BE"/>
        </w:rPr>
        <w:t xml:space="preserve"> naamgevingen.</w:t>
      </w:r>
    </w:p>
    <w:p w14:paraId="24C0ED52" w14:textId="77777777" w:rsidR="001E45E2" w:rsidRDefault="001E45E2" w:rsidP="001E45E2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Gebruik duidelijke code.</w:t>
      </w:r>
    </w:p>
    <w:p w14:paraId="185D221B" w14:textId="77777777" w:rsidR="001E45E2" w:rsidRDefault="001E45E2" w:rsidP="001E45E2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Performantie:</w:t>
      </w:r>
    </w:p>
    <w:p w14:paraId="47F22BF1" w14:textId="77777777" w:rsidR="001E45E2" w:rsidRDefault="001E45E2" w:rsidP="001E45E2">
      <w:pPr>
        <w:pStyle w:val="ListParagraph"/>
        <w:numPr>
          <w:ilvl w:val="1"/>
          <w:numId w:val="23"/>
        </w:numPr>
        <w:rPr>
          <w:lang w:val="nl-BE"/>
        </w:rPr>
      </w:pPr>
      <w:proofErr w:type="spellStart"/>
      <w:r>
        <w:rPr>
          <w:lang w:val="nl-BE"/>
        </w:rPr>
        <w:t>minifying</w:t>
      </w:r>
      <w:proofErr w:type="spellEnd"/>
      <w:r>
        <w:rPr>
          <w:lang w:val="nl-BE"/>
        </w:rPr>
        <w:t>,</w:t>
      </w:r>
    </w:p>
    <w:p w14:paraId="308C96FE" w14:textId="77777777" w:rsidR="001E45E2" w:rsidRDefault="001E45E2" w:rsidP="001E45E2">
      <w:pPr>
        <w:pStyle w:val="ListParagraph"/>
        <w:numPr>
          <w:ilvl w:val="1"/>
          <w:numId w:val="23"/>
        </w:numPr>
        <w:rPr>
          <w:lang w:val="nl-BE"/>
        </w:rPr>
      </w:pPr>
      <w:proofErr w:type="spellStart"/>
      <w:r>
        <w:rPr>
          <w:lang w:val="nl-BE"/>
        </w:rPr>
        <w:t>concat</w:t>
      </w:r>
      <w:proofErr w:type="spellEnd"/>
    </w:p>
    <w:p w14:paraId="1C894AF8" w14:textId="77777777" w:rsidR="001E45E2" w:rsidRDefault="001E45E2" w:rsidP="001E45E2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performante selectoren,</w:t>
      </w:r>
    </w:p>
    <w:p w14:paraId="5A0DC483" w14:textId="77777777" w:rsidR="001E45E2" w:rsidRDefault="001E45E2" w:rsidP="001E45E2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performante javascript,</w:t>
      </w:r>
    </w:p>
    <w:p w14:paraId="5D38CD2D" w14:textId="77777777" w:rsidR="001E45E2" w:rsidRDefault="001E45E2" w:rsidP="001E45E2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>foutcontrole op kritische onderdelen,</w:t>
      </w:r>
    </w:p>
    <w:p w14:paraId="67240D4A" w14:textId="77777777" w:rsidR="001E45E2" w:rsidRDefault="001E45E2" w:rsidP="001E45E2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 xml:space="preserve">zoveel mogelijk DRY en abstract (= vermijden van herhalingen) </w:t>
      </w:r>
    </w:p>
    <w:p w14:paraId="6D1EB6D5" w14:textId="77777777" w:rsidR="001E45E2" w:rsidRDefault="001E45E2" w:rsidP="001E45E2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Mooie, acceptabele (UI) en gebruiksvriendelijke(UX) userinterface voor zowel mobile of desktop gebruik.</w:t>
      </w:r>
    </w:p>
    <w:p w14:paraId="4E58F93F" w14:textId="77777777" w:rsidR="001E45E2" w:rsidRDefault="001E45E2" w:rsidP="001E45E2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 xml:space="preserve">Gedocumenteerd: </w:t>
      </w:r>
    </w:p>
    <w:p w14:paraId="465EC712" w14:textId="77777777" w:rsidR="001E45E2" w:rsidRDefault="001E45E2" w:rsidP="001E45E2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 xml:space="preserve">Waar nodig, als verduidelijking, in de code </w:t>
      </w:r>
    </w:p>
    <w:p w14:paraId="3D07C792" w14:textId="77777777" w:rsidR="001E45E2" w:rsidRPr="00E55D32" w:rsidRDefault="001E45E2" w:rsidP="001E45E2">
      <w:pPr>
        <w:pStyle w:val="ListParagraph"/>
        <w:numPr>
          <w:ilvl w:val="1"/>
          <w:numId w:val="23"/>
        </w:numPr>
        <w:rPr>
          <w:lang w:val="nl-BE"/>
        </w:rPr>
      </w:pPr>
      <w:r>
        <w:rPr>
          <w:lang w:val="nl-BE"/>
        </w:rPr>
        <w:t xml:space="preserve">Aanvullend document (min. 2 bladzijden) met de nodige paswoorden, online URL’s, werkverdeling, schatting van werkuren, grootste moeilijkheden(2) en successen(2), eventueel architectuur en database schema, eventuele referenties en persoonlijke conclusie </w:t>
      </w:r>
    </w:p>
    <w:p w14:paraId="6E7FF132" w14:textId="77777777" w:rsidR="001E45E2" w:rsidRDefault="001E45E2" w:rsidP="001E45E2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Project beschikbaar op een source control systeem naar keuze.</w:t>
      </w:r>
    </w:p>
    <w:p w14:paraId="3D54FE1B" w14:textId="77777777" w:rsidR="001E45E2" w:rsidRDefault="001E45E2" w:rsidP="001E45E2">
      <w:pPr>
        <w:pStyle w:val="ListParagraph"/>
        <w:numPr>
          <w:ilvl w:val="0"/>
          <w:numId w:val="23"/>
        </w:numPr>
        <w:rPr>
          <w:lang w:val="nl-BE"/>
        </w:rPr>
      </w:pPr>
      <w:r>
        <w:rPr>
          <w:lang w:val="nl-BE"/>
        </w:rPr>
        <w:t>Indien datum: ten laatste afgewerkt in de week vóór het examen. Tussentijdse evaluaties zijn mogelijk.</w:t>
      </w:r>
    </w:p>
    <w:p w14:paraId="00A51DDD" w14:textId="77777777" w:rsidR="001E45E2" w:rsidRPr="002A0EA1" w:rsidRDefault="001E45E2" w:rsidP="001E45E2">
      <w:pPr>
        <w:rPr>
          <w:lang w:val="nl-BE"/>
        </w:rPr>
      </w:pPr>
      <w:r>
        <w:rPr>
          <w:lang w:val="nl-BE"/>
        </w:rPr>
        <w:t>___________________________________________________</w:t>
      </w:r>
    </w:p>
    <w:p w14:paraId="597768C5" w14:textId="77777777" w:rsidR="001E45E2" w:rsidRPr="00247D04" w:rsidRDefault="001E45E2" w:rsidP="001E45E2">
      <w:pPr>
        <w:rPr>
          <w:lang w:val="nl-BE"/>
        </w:rPr>
      </w:pPr>
    </w:p>
    <w:sectPr w:rsidR="001E45E2" w:rsidRPr="00247D04" w:rsidSect="00EE4D91">
      <w:headerReference w:type="even" r:id="rId8"/>
      <w:headerReference w:type="default" r:id="rId9"/>
      <w:footerReference w:type="even" r:id="rId10"/>
      <w:footerReference w:type="default" r:id="rId11"/>
      <w:pgSz w:w="11900" w:h="16840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258000" w14:textId="77777777" w:rsidR="00C507E4" w:rsidRDefault="00C507E4" w:rsidP="00CC0623">
      <w:r>
        <w:separator/>
      </w:r>
    </w:p>
  </w:endnote>
  <w:endnote w:type="continuationSeparator" w:id="0">
    <w:p w14:paraId="4C9A40D9" w14:textId="77777777" w:rsidR="00C507E4" w:rsidRDefault="00C507E4" w:rsidP="00CC06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797"/>
      <w:gridCol w:w="6663"/>
    </w:tblGrid>
    <w:tr w:rsidR="005B11C2" w:rsidRPr="001E45E2" w14:paraId="6A7207C6" w14:textId="77777777" w:rsidTr="005B11C2">
      <w:tc>
        <w:tcPr>
          <w:tcW w:w="1815" w:type="pct"/>
        </w:tcPr>
        <w:p w14:paraId="2C6AC566" w14:textId="77777777" w:rsidR="005B11C2" w:rsidRPr="000C578D" w:rsidRDefault="005B11C2" w:rsidP="00CC0623">
          <w:pPr>
            <w:pStyle w:val="HeaderOrFooter"/>
          </w:pPr>
          <w:r w:rsidRPr="000C578D">
            <w:rPr>
              <w:noProof/>
              <w:lang w:val="en-US"/>
            </w:rPr>
            <w:drawing>
              <wp:inline distT="0" distB="0" distL="0" distR="0" wp14:anchorId="5498EE00" wp14:editId="09EF4654">
                <wp:extent cx="914400" cy="345702"/>
                <wp:effectExtent l="0" t="0" r="0" b="1016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14:paraId="1723A56F" w14:textId="77777777" w:rsidR="005B11C2" w:rsidRPr="00EE4D91" w:rsidRDefault="005B11C2" w:rsidP="00CC0623">
          <w:pPr>
            <w:pStyle w:val="HeaderOrFooter"/>
            <w:rPr>
              <w:lang w:val="en-US"/>
            </w:rPr>
          </w:pPr>
          <w:r w:rsidRPr="00EE4D91">
            <w:rPr>
              <w:lang w:val="en-US"/>
            </w:rPr>
            <w:t>SCHOOLJAAR 2012-2013</w:t>
          </w:r>
        </w:p>
        <w:p w14:paraId="4D8E62D3" w14:textId="77777777" w:rsidR="005B11C2" w:rsidRPr="00EE4D91" w:rsidRDefault="005B11C2" w:rsidP="00CC0623">
          <w:pPr>
            <w:pStyle w:val="HeaderOrFooter"/>
            <w:rPr>
              <w:lang w:val="en-US"/>
            </w:rPr>
          </w:pPr>
          <w:r w:rsidRPr="00EE4D91">
            <w:rPr>
              <w:lang w:val="en-US"/>
            </w:rPr>
            <w:t>NEW MEDIA AND COMMUNICATION TECHNOLOGY</w:t>
          </w:r>
        </w:p>
      </w:tc>
    </w:tr>
  </w:tbl>
  <w:p w14:paraId="33A12FF1" w14:textId="77777777" w:rsidR="005B11C2" w:rsidRPr="00EE4D91" w:rsidRDefault="005B11C2" w:rsidP="00CC0623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797"/>
      <w:gridCol w:w="6663"/>
    </w:tblGrid>
    <w:tr w:rsidR="005B11C2" w:rsidRPr="001E45E2" w14:paraId="02DBE078" w14:textId="77777777" w:rsidTr="00EA5733">
      <w:tc>
        <w:tcPr>
          <w:tcW w:w="1815" w:type="pct"/>
        </w:tcPr>
        <w:p w14:paraId="57133B10" w14:textId="77777777" w:rsidR="005B11C2" w:rsidRPr="000C578D" w:rsidRDefault="005B11C2" w:rsidP="00CC0623">
          <w:pPr>
            <w:pStyle w:val="HeaderOrFooter"/>
          </w:pPr>
          <w:r w:rsidRPr="000C578D">
            <w:rPr>
              <w:noProof/>
              <w:lang w:val="en-US"/>
            </w:rPr>
            <w:drawing>
              <wp:inline distT="0" distB="0" distL="0" distR="0" wp14:anchorId="3B69AD34" wp14:editId="60266F91">
                <wp:extent cx="914400" cy="345702"/>
                <wp:effectExtent l="0" t="0" r="0" b="1016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14:paraId="17CDCBCD" w14:textId="77777777" w:rsidR="005B11C2" w:rsidRPr="00EE4D91" w:rsidRDefault="002F5373" w:rsidP="00DA0E49">
          <w:pPr>
            <w:pStyle w:val="HeaderOrFooter"/>
            <w:jc w:val="right"/>
            <w:rPr>
              <w:lang w:val="en-US"/>
            </w:rPr>
          </w:pPr>
          <w:r w:rsidRPr="00EE4D91">
            <w:rPr>
              <w:lang w:val="en-US"/>
            </w:rPr>
            <w:t>NMCT.BE</w:t>
          </w:r>
        </w:p>
        <w:p w14:paraId="4D103C08" w14:textId="77777777" w:rsidR="005B11C2" w:rsidRPr="00EE4D91" w:rsidRDefault="005B11C2" w:rsidP="00DA0E49">
          <w:pPr>
            <w:pStyle w:val="HeaderOrFooter"/>
            <w:jc w:val="right"/>
            <w:rPr>
              <w:lang w:val="en-US"/>
            </w:rPr>
          </w:pPr>
          <w:r w:rsidRPr="00EE4D91">
            <w:rPr>
              <w:lang w:val="en-US"/>
            </w:rPr>
            <w:t>NEW MEDIA AND COMMUNICATION TECHNOLOGY</w:t>
          </w:r>
        </w:p>
      </w:tc>
    </w:tr>
  </w:tbl>
  <w:p w14:paraId="483EFBBD" w14:textId="55480DB7" w:rsidR="005B11C2" w:rsidRPr="00BD0A88" w:rsidRDefault="005B11C2" w:rsidP="00BD0A88">
    <w:pPr>
      <w:pStyle w:val="Footer"/>
      <w:jc w:val="center"/>
      <w:rPr>
        <w:color w:val="BFBFBF" w:themeColor="background1" w:themeShade="BF"/>
      </w:rPr>
    </w:pPr>
    <w:r w:rsidRPr="00BD0A88">
      <w:rPr>
        <w:rStyle w:val="PageNumber"/>
        <w:b/>
        <w:color w:val="BFBFBF" w:themeColor="background1" w:themeShade="BF"/>
        <w:sz w:val="18"/>
        <w:szCs w:val="18"/>
      </w:rPr>
      <w:fldChar w:fldCharType="begin"/>
    </w:r>
    <w:r w:rsidRPr="00BD0A88">
      <w:rPr>
        <w:rStyle w:val="PageNumber"/>
        <w:b/>
        <w:color w:val="BFBFBF" w:themeColor="background1" w:themeShade="BF"/>
        <w:sz w:val="18"/>
        <w:szCs w:val="18"/>
      </w:rPr>
      <w:instrText xml:space="preserve"> PAGE </w:instrText>
    </w:r>
    <w:r w:rsidRPr="00BD0A88">
      <w:rPr>
        <w:rStyle w:val="PageNumber"/>
        <w:b/>
        <w:color w:val="BFBFBF" w:themeColor="background1" w:themeShade="BF"/>
        <w:sz w:val="18"/>
        <w:szCs w:val="18"/>
      </w:rPr>
      <w:fldChar w:fldCharType="separate"/>
    </w:r>
    <w:r w:rsidR="00E75F6A">
      <w:rPr>
        <w:rStyle w:val="PageNumber"/>
        <w:b/>
        <w:noProof/>
        <w:color w:val="BFBFBF" w:themeColor="background1" w:themeShade="BF"/>
        <w:sz w:val="18"/>
        <w:szCs w:val="18"/>
      </w:rPr>
      <w:t>1</w:t>
    </w:r>
    <w:r w:rsidRPr="00BD0A88">
      <w:rPr>
        <w:rStyle w:val="PageNumber"/>
        <w:b/>
        <w:color w:val="BFBFBF" w:themeColor="background1" w:themeShade="BF"/>
        <w:sz w:val="18"/>
        <w:szCs w:val="18"/>
      </w:rPr>
      <w:fldChar w:fldCharType="end"/>
    </w:r>
    <w:r w:rsidR="0005467F">
      <w:rPr>
        <w:rStyle w:val="PageNumber"/>
        <w:b/>
        <w:color w:val="BFBFBF" w:themeColor="background1" w:themeShade="BF"/>
        <w:sz w:val="18"/>
        <w:szCs w:val="18"/>
      </w:rPr>
      <w:t>/</w:t>
    </w:r>
    <w:r w:rsidR="0005467F">
      <w:rPr>
        <w:rStyle w:val="PageNumber"/>
        <w:b/>
        <w:color w:val="BFBFBF" w:themeColor="background1" w:themeShade="BF"/>
        <w:sz w:val="18"/>
        <w:szCs w:val="18"/>
      </w:rPr>
      <w:fldChar w:fldCharType="begin"/>
    </w:r>
    <w:r w:rsidR="0005467F">
      <w:rPr>
        <w:rStyle w:val="PageNumber"/>
        <w:b/>
        <w:color w:val="BFBFBF" w:themeColor="background1" w:themeShade="BF"/>
        <w:sz w:val="18"/>
        <w:szCs w:val="18"/>
      </w:rPr>
      <w:instrText xml:space="preserve"> NUMPAGES   \* MERGEFORMAT </w:instrText>
    </w:r>
    <w:r w:rsidR="0005467F">
      <w:rPr>
        <w:rStyle w:val="PageNumber"/>
        <w:b/>
        <w:color w:val="BFBFBF" w:themeColor="background1" w:themeShade="BF"/>
        <w:sz w:val="18"/>
        <w:szCs w:val="18"/>
      </w:rPr>
      <w:fldChar w:fldCharType="separate"/>
    </w:r>
    <w:r w:rsidR="00E75F6A">
      <w:rPr>
        <w:rStyle w:val="PageNumber"/>
        <w:b/>
        <w:noProof/>
        <w:color w:val="BFBFBF" w:themeColor="background1" w:themeShade="BF"/>
        <w:sz w:val="18"/>
        <w:szCs w:val="18"/>
      </w:rPr>
      <w:t>2</w:t>
    </w:r>
    <w:r w:rsidR="0005467F">
      <w:rPr>
        <w:rStyle w:val="PageNumber"/>
        <w:b/>
        <w:color w:val="BFBFBF" w:themeColor="background1" w:themeShade="BF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813CF0" w14:textId="77777777" w:rsidR="00C507E4" w:rsidRDefault="00C507E4" w:rsidP="00CC0623">
      <w:r>
        <w:separator/>
      </w:r>
    </w:p>
  </w:footnote>
  <w:footnote w:type="continuationSeparator" w:id="0">
    <w:p w14:paraId="776BD488" w14:textId="77777777" w:rsidR="00C507E4" w:rsidRDefault="00C507E4" w:rsidP="00CC06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0C578D" w14:paraId="67F2301F" w14:textId="77777777" w:rsidTr="005B11C2">
      <w:trPr>
        <w:trHeight w:val="193"/>
      </w:trPr>
      <w:tc>
        <w:tcPr>
          <w:tcW w:w="1815" w:type="pct"/>
          <w:vMerge w:val="restart"/>
          <w:tcBorders>
            <w:right w:val="single" w:sz="18" w:space="0" w:color="E85E00"/>
          </w:tcBorders>
        </w:tcPr>
        <w:p w14:paraId="04E538BD" w14:textId="77777777" w:rsidR="005B11C2" w:rsidRPr="000C578D" w:rsidRDefault="005B11C2" w:rsidP="00CC0623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778E3AEF" wp14:editId="2677C9A1">
                <wp:extent cx="906946" cy="463550"/>
                <wp:effectExtent l="0" t="0" r="7620" b="0"/>
                <wp:docPr id="2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7352" cy="463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14:paraId="68BE4F39" w14:textId="77777777" w:rsidR="005B11C2" w:rsidRPr="000C578D" w:rsidRDefault="005B11C2" w:rsidP="00CC0623">
          <w:pPr>
            <w:pStyle w:val="HeaderOrFooter"/>
          </w:pPr>
        </w:p>
      </w:tc>
    </w:tr>
    <w:tr w:rsidR="005B11C2" w:rsidRPr="000C578D" w14:paraId="3277D3D8" w14:textId="77777777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14:paraId="512CFD1D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14:paraId="45F711EF" w14:textId="77777777" w:rsidR="005B11C2" w:rsidRDefault="005B11C2" w:rsidP="00CC0623">
          <w:pPr>
            <w:pStyle w:val="HeaderOrFooter"/>
          </w:pPr>
          <w:r>
            <w:t>EXTRA</w:t>
          </w:r>
        </w:p>
      </w:tc>
    </w:tr>
    <w:tr w:rsidR="005B11C2" w:rsidRPr="000C578D" w14:paraId="03EB4795" w14:textId="77777777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14:paraId="3A06CD07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</w:tcPr>
        <w:p w14:paraId="31F44AEE" w14:textId="77777777" w:rsidR="005B11C2" w:rsidRDefault="005B11C2" w:rsidP="00CC0623">
          <w:pPr>
            <w:pStyle w:val="HeaderOrFooter"/>
          </w:pPr>
          <w:r>
            <w:t xml:space="preserve">KORTE TITEL </w:t>
          </w:r>
          <w:r w:rsidRPr="00AD0A1F">
            <w:t>WERKDOCUMENT</w:t>
          </w:r>
        </w:p>
      </w:tc>
    </w:tr>
  </w:tbl>
  <w:p w14:paraId="7425DEAA" w14:textId="77777777" w:rsidR="005B11C2" w:rsidRDefault="005B11C2" w:rsidP="00CC062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797"/>
      <w:gridCol w:w="6663"/>
    </w:tblGrid>
    <w:tr w:rsidR="005B11C2" w:rsidRPr="000C578D" w14:paraId="6D42587C" w14:textId="77777777" w:rsidTr="00A029A7">
      <w:trPr>
        <w:trHeight w:val="193"/>
      </w:trPr>
      <w:tc>
        <w:tcPr>
          <w:tcW w:w="1815" w:type="pct"/>
          <w:vMerge w:val="restart"/>
        </w:tcPr>
        <w:p w14:paraId="76F0F00B" w14:textId="77777777" w:rsidR="005B11C2" w:rsidRPr="000C578D" w:rsidRDefault="005B11C2" w:rsidP="00CC0623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5C7EE10E" wp14:editId="0A8CBF70">
                <wp:extent cx="1152441" cy="589026"/>
                <wp:effectExtent l="0" t="0" r="0" b="0"/>
                <wp:docPr id="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bottom"/>
        </w:tcPr>
        <w:p w14:paraId="1435C139" w14:textId="77777777" w:rsidR="005B11C2" w:rsidRPr="00DB3CA4" w:rsidRDefault="005B11C2" w:rsidP="00CC0623">
          <w:pPr>
            <w:pStyle w:val="HeaderOrFooter"/>
          </w:pPr>
        </w:p>
      </w:tc>
    </w:tr>
    <w:tr w:rsidR="005B11C2" w:rsidRPr="000C578D" w14:paraId="34BD33F6" w14:textId="77777777" w:rsidTr="00A029A7">
      <w:trPr>
        <w:trHeight w:val="125"/>
      </w:trPr>
      <w:tc>
        <w:tcPr>
          <w:tcW w:w="1815" w:type="pct"/>
          <w:vMerge/>
        </w:tcPr>
        <w:p w14:paraId="25497067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vAlign w:val="bottom"/>
        </w:tcPr>
        <w:p w14:paraId="0D69F3DE" w14:textId="77777777" w:rsidR="005B11C2" w:rsidRPr="00DB3CA4" w:rsidRDefault="005B11C2" w:rsidP="00CC0623">
          <w:pPr>
            <w:pStyle w:val="HeaderOrFooter"/>
          </w:pPr>
        </w:p>
      </w:tc>
    </w:tr>
    <w:tr w:rsidR="005B11C2" w:rsidRPr="000C578D" w14:paraId="5325C903" w14:textId="77777777" w:rsidTr="00A029A7">
      <w:trPr>
        <w:trHeight w:val="125"/>
      </w:trPr>
      <w:tc>
        <w:tcPr>
          <w:tcW w:w="1815" w:type="pct"/>
          <w:vMerge/>
        </w:tcPr>
        <w:p w14:paraId="597F3391" w14:textId="77777777" w:rsidR="005B11C2" w:rsidRDefault="005B11C2" w:rsidP="00CC0623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</w:tcPr>
        <w:p w14:paraId="1A2218D7" w14:textId="77777777" w:rsidR="005B11C2" w:rsidRDefault="002972C6" w:rsidP="00BB41A1">
          <w:pPr>
            <w:pStyle w:val="HeaderOrFooter"/>
            <w:jc w:val="right"/>
          </w:pPr>
          <w:r>
            <w:t xml:space="preserve">Project – </w:t>
          </w:r>
          <w:r w:rsidR="00BB41A1">
            <w:t>TOGETHER</w:t>
          </w:r>
        </w:p>
        <w:p w14:paraId="7FEA1B49" w14:textId="465A880C" w:rsidR="00BB41A1" w:rsidRPr="00DB3CA4" w:rsidRDefault="00BB41A1" w:rsidP="00BB41A1">
          <w:pPr>
            <w:pStyle w:val="HeaderOrFooter"/>
            <w:jc w:val="right"/>
          </w:pPr>
        </w:p>
      </w:tc>
    </w:tr>
  </w:tbl>
  <w:p w14:paraId="6B9D5DEA" w14:textId="291FB9D6" w:rsidR="005B11C2" w:rsidRDefault="005B11C2" w:rsidP="00CC0623">
    <w:pPr>
      <w:pStyle w:val="HeaderO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813014"/>
    <w:multiLevelType w:val="hybridMultilevel"/>
    <w:tmpl w:val="92228B7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B061286"/>
    <w:multiLevelType w:val="hybridMultilevel"/>
    <w:tmpl w:val="E3EEC384"/>
    <w:lvl w:ilvl="0" w:tplc="7B30678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195833"/>
    <w:multiLevelType w:val="hybridMultilevel"/>
    <w:tmpl w:val="EE7C9104"/>
    <w:lvl w:ilvl="0" w:tplc="BC661DC4">
      <w:numFmt w:val="bullet"/>
      <w:pStyle w:val="ListParagraph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5D56F6D"/>
    <w:multiLevelType w:val="hybridMultilevel"/>
    <w:tmpl w:val="4DBC8940"/>
    <w:lvl w:ilvl="0" w:tplc="D0D04CE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A7081A"/>
    <w:multiLevelType w:val="hybridMultilevel"/>
    <w:tmpl w:val="5D642DF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853EB1"/>
    <w:multiLevelType w:val="hybridMultilevel"/>
    <w:tmpl w:val="9C18B93C"/>
    <w:lvl w:ilvl="0" w:tplc="1F14CE0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076EDA"/>
    <w:multiLevelType w:val="hybridMultilevel"/>
    <w:tmpl w:val="87CC1278"/>
    <w:lvl w:ilvl="0" w:tplc="AE127AC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8D6F45"/>
    <w:multiLevelType w:val="hybridMultilevel"/>
    <w:tmpl w:val="DE224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41289B"/>
    <w:multiLevelType w:val="hybridMultilevel"/>
    <w:tmpl w:val="DD86E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F03961"/>
    <w:multiLevelType w:val="hybridMultilevel"/>
    <w:tmpl w:val="B3CC163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3F13CE"/>
    <w:multiLevelType w:val="hybridMultilevel"/>
    <w:tmpl w:val="2CE488C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0FD6B66"/>
    <w:multiLevelType w:val="hybridMultilevel"/>
    <w:tmpl w:val="D28619B4"/>
    <w:lvl w:ilvl="0" w:tplc="E94CC31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B61351"/>
    <w:multiLevelType w:val="hybridMultilevel"/>
    <w:tmpl w:val="6C4CF6B8"/>
    <w:lvl w:ilvl="0" w:tplc="1F14CE0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4"/>
  </w:num>
  <w:num w:numId="13">
    <w:abstractNumId w:val="23"/>
  </w:num>
  <w:num w:numId="14">
    <w:abstractNumId w:val="13"/>
  </w:num>
  <w:num w:numId="15">
    <w:abstractNumId w:val="11"/>
  </w:num>
  <w:num w:numId="16">
    <w:abstractNumId w:val="16"/>
  </w:num>
  <w:num w:numId="17">
    <w:abstractNumId w:val="15"/>
  </w:num>
  <w:num w:numId="18">
    <w:abstractNumId w:val="24"/>
  </w:num>
  <w:num w:numId="19">
    <w:abstractNumId w:val="21"/>
  </w:num>
  <w:num w:numId="20">
    <w:abstractNumId w:val="22"/>
  </w:num>
  <w:num w:numId="21">
    <w:abstractNumId w:val="18"/>
  </w:num>
  <w:num w:numId="22">
    <w:abstractNumId w:val="25"/>
  </w:num>
  <w:num w:numId="23">
    <w:abstractNumId w:val="17"/>
  </w:num>
  <w:num w:numId="24">
    <w:abstractNumId w:val="12"/>
  </w:num>
  <w:num w:numId="25">
    <w:abstractNumId w:val="20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C08"/>
    <w:rsid w:val="00003B50"/>
    <w:rsid w:val="0003395E"/>
    <w:rsid w:val="0003516F"/>
    <w:rsid w:val="00045FD7"/>
    <w:rsid w:val="0005421E"/>
    <w:rsid w:val="0005467F"/>
    <w:rsid w:val="000748DA"/>
    <w:rsid w:val="0008645E"/>
    <w:rsid w:val="000A59E4"/>
    <w:rsid w:val="000C0D22"/>
    <w:rsid w:val="000C578D"/>
    <w:rsid w:val="000C7845"/>
    <w:rsid w:val="000E48FB"/>
    <w:rsid w:val="00121BF2"/>
    <w:rsid w:val="00123439"/>
    <w:rsid w:val="0012701E"/>
    <w:rsid w:val="00142797"/>
    <w:rsid w:val="00150E17"/>
    <w:rsid w:val="00167E6C"/>
    <w:rsid w:val="00180974"/>
    <w:rsid w:val="00190EBB"/>
    <w:rsid w:val="00196A6F"/>
    <w:rsid w:val="001D09FC"/>
    <w:rsid w:val="001D639F"/>
    <w:rsid w:val="001D7A83"/>
    <w:rsid w:val="001E45E2"/>
    <w:rsid w:val="001E525D"/>
    <w:rsid w:val="002205DB"/>
    <w:rsid w:val="00271462"/>
    <w:rsid w:val="00276006"/>
    <w:rsid w:val="002972C6"/>
    <w:rsid w:val="002A0AB0"/>
    <w:rsid w:val="002C1948"/>
    <w:rsid w:val="002E7372"/>
    <w:rsid w:val="002F5373"/>
    <w:rsid w:val="002F65E6"/>
    <w:rsid w:val="00302398"/>
    <w:rsid w:val="00316552"/>
    <w:rsid w:val="00337864"/>
    <w:rsid w:val="003917DB"/>
    <w:rsid w:val="003A1731"/>
    <w:rsid w:val="003A50C7"/>
    <w:rsid w:val="003A6CDD"/>
    <w:rsid w:val="003B2809"/>
    <w:rsid w:val="003C036C"/>
    <w:rsid w:val="003D1661"/>
    <w:rsid w:val="003D7A25"/>
    <w:rsid w:val="003E20F2"/>
    <w:rsid w:val="003E4C30"/>
    <w:rsid w:val="00403EE5"/>
    <w:rsid w:val="00426C41"/>
    <w:rsid w:val="0044272D"/>
    <w:rsid w:val="004734B8"/>
    <w:rsid w:val="004A6459"/>
    <w:rsid w:val="004C3292"/>
    <w:rsid w:val="004C7316"/>
    <w:rsid w:val="004E3793"/>
    <w:rsid w:val="00502B30"/>
    <w:rsid w:val="005171B0"/>
    <w:rsid w:val="00542961"/>
    <w:rsid w:val="00546601"/>
    <w:rsid w:val="00570CF1"/>
    <w:rsid w:val="00576AC1"/>
    <w:rsid w:val="0058286F"/>
    <w:rsid w:val="0059033D"/>
    <w:rsid w:val="005B11C2"/>
    <w:rsid w:val="005B326B"/>
    <w:rsid w:val="005C2AB4"/>
    <w:rsid w:val="005D5C3E"/>
    <w:rsid w:val="005E049C"/>
    <w:rsid w:val="00602FE9"/>
    <w:rsid w:val="006400E0"/>
    <w:rsid w:val="00646D5B"/>
    <w:rsid w:val="006C09F6"/>
    <w:rsid w:val="006C1864"/>
    <w:rsid w:val="006D6CE1"/>
    <w:rsid w:val="007235A0"/>
    <w:rsid w:val="00736338"/>
    <w:rsid w:val="00741785"/>
    <w:rsid w:val="00770FF1"/>
    <w:rsid w:val="00774B3F"/>
    <w:rsid w:val="00775BB5"/>
    <w:rsid w:val="007A388B"/>
    <w:rsid w:val="007A571A"/>
    <w:rsid w:val="007A5BAE"/>
    <w:rsid w:val="007B17C0"/>
    <w:rsid w:val="007C0CA9"/>
    <w:rsid w:val="007D0FC2"/>
    <w:rsid w:val="007E1413"/>
    <w:rsid w:val="00841C93"/>
    <w:rsid w:val="00842DBD"/>
    <w:rsid w:val="008460B9"/>
    <w:rsid w:val="00862162"/>
    <w:rsid w:val="00874B4A"/>
    <w:rsid w:val="008762E6"/>
    <w:rsid w:val="0088095E"/>
    <w:rsid w:val="00880A8D"/>
    <w:rsid w:val="00881083"/>
    <w:rsid w:val="008826CD"/>
    <w:rsid w:val="00897B1E"/>
    <w:rsid w:val="008C3705"/>
    <w:rsid w:val="008C5806"/>
    <w:rsid w:val="008D0D22"/>
    <w:rsid w:val="008E45D9"/>
    <w:rsid w:val="009442B6"/>
    <w:rsid w:val="00986628"/>
    <w:rsid w:val="00986F55"/>
    <w:rsid w:val="009933B1"/>
    <w:rsid w:val="009A0DE3"/>
    <w:rsid w:val="009A34FF"/>
    <w:rsid w:val="009B1C08"/>
    <w:rsid w:val="009D39E0"/>
    <w:rsid w:val="009E6017"/>
    <w:rsid w:val="00A029A7"/>
    <w:rsid w:val="00A35F8D"/>
    <w:rsid w:val="00A63A3D"/>
    <w:rsid w:val="00A77FB6"/>
    <w:rsid w:val="00A93EDB"/>
    <w:rsid w:val="00A94BE6"/>
    <w:rsid w:val="00AA55B0"/>
    <w:rsid w:val="00AD0A1F"/>
    <w:rsid w:val="00AD1563"/>
    <w:rsid w:val="00AE3434"/>
    <w:rsid w:val="00B11132"/>
    <w:rsid w:val="00B226C1"/>
    <w:rsid w:val="00B24839"/>
    <w:rsid w:val="00B3369D"/>
    <w:rsid w:val="00B36F11"/>
    <w:rsid w:val="00B40A81"/>
    <w:rsid w:val="00B666BF"/>
    <w:rsid w:val="00B67A56"/>
    <w:rsid w:val="00BB41A1"/>
    <w:rsid w:val="00BC5961"/>
    <w:rsid w:val="00BD0A88"/>
    <w:rsid w:val="00BF0E04"/>
    <w:rsid w:val="00C00634"/>
    <w:rsid w:val="00C02078"/>
    <w:rsid w:val="00C04964"/>
    <w:rsid w:val="00C0728B"/>
    <w:rsid w:val="00C1605C"/>
    <w:rsid w:val="00C32B7F"/>
    <w:rsid w:val="00C507E4"/>
    <w:rsid w:val="00C60FD0"/>
    <w:rsid w:val="00C836A8"/>
    <w:rsid w:val="00CA432A"/>
    <w:rsid w:val="00CA4C22"/>
    <w:rsid w:val="00CB69DF"/>
    <w:rsid w:val="00CC0623"/>
    <w:rsid w:val="00CC462C"/>
    <w:rsid w:val="00D04821"/>
    <w:rsid w:val="00D065AB"/>
    <w:rsid w:val="00D150F2"/>
    <w:rsid w:val="00D15F83"/>
    <w:rsid w:val="00D312F1"/>
    <w:rsid w:val="00D43F51"/>
    <w:rsid w:val="00D72984"/>
    <w:rsid w:val="00D94306"/>
    <w:rsid w:val="00DA0E49"/>
    <w:rsid w:val="00DB3CA4"/>
    <w:rsid w:val="00DD1592"/>
    <w:rsid w:val="00DE0AB2"/>
    <w:rsid w:val="00DE10D5"/>
    <w:rsid w:val="00E13AE0"/>
    <w:rsid w:val="00E15602"/>
    <w:rsid w:val="00E63183"/>
    <w:rsid w:val="00E65ED4"/>
    <w:rsid w:val="00E75F6A"/>
    <w:rsid w:val="00E80418"/>
    <w:rsid w:val="00E9757C"/>
    <w:rsid w:val="00EA1441"/>
    <w:rsid w:val="00EA5733"/>
    <w:rsid w:val="00EB76D0"/>
    <w:rsid w:val="00ED124D"/>
    <w:rsid w:val="00EE4D91"/>
    <w:rsid w:val="00EF2E05"/>
    <w:rsid w:val="00EF744D"/>
    <w:rsid w:val="00F40187"/>
    <w:rsid w:val="00F45B62"/>
    <w:rsid w:val="00F54527"/>
    <w:rsid w:val="00F549E8"/>
    <w:rsid w:val="00F562FC"/>
    <w:rsid w:val="00FB5D5C"/>
    <w:rsid w:val="00FC37C0"/>
    <w:rsid w:val="00FC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A69265D"/>
  <w14:defaultImageDpi w14:val="300"/>
  <w15:docId w15:val="{AD56DDD0-7282-4EE8-9ACE-B7715A54B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0623"/>
    <w:pPr>
      <w:spacing w:after="120"/>
    </w:pPr>
    <w:rPr>
      <w:rFonts w:ascii="Ubuntu Light" w:hAnsi="Ubuntu Light"/>
      <w:sz w:val="2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E05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E85E00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B24839"/>
    <w:pPr>
      <w:spacing w:before="240" w:after="240"/>
      <w:outlineLvl w:val="2"/>
    </w:pPr>
    <w:rPr>
      <w:b w:val="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0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482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F2E05"/>
    <w:rPr>
      <w:rFonts w:ascii="Tahoma" w:hAnsi="Tahoma"/>
      <w:sz w:val="22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F2E05"/>
    <w:rPr>
      <w:rFonts w:ascii="Tahoma" w:hAnsi="Tahoma"/>
      <w:sz w:val="2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leGrid">
    <w:name w:val="Table Grid"/>
    <w:basedOn w:val="TableNormal"/>
    <w:uiPriority w:val="59"/>
    <w:rsid w:val="002C1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DD1592"/>
  </w:style>
  <w:style w:type="paragraph" w:customStyle="1" w:styleId="HeaderOrFooter">
    <w:name w:val="HeaderOrFooter"/>
    <w:basedOn w:val="Normal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F2E05"/>
    <w:rPr>
      <w:rFonts w:ascii="Tahoma" w:eastAsiaTheme="majorEastAsia" w:hAnsi="Tahoma" w:cstheme="majorBidi"/>
      <w:b/>
      <w:bCs/>
      <w:color w:val="E85E00"/>
      <w:sz w:val="32"/>
      <w:szCs w:val="32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B24839"/>
    <w:rPr>
      <w:rFonts w:ascii="Ubuntu Light" w:eastAsiaTheme="majorEastAsia" w:hAnsi="Ubuntu Light" w:cstheme="majorBidi"/>
      <w:bCs/>
      <w:color w:val="E85E00"/>
      <w:lang w:val="nl-NL"/>
    </w:rPr>
  </w:style>
  <w:style w:type="paragraph" w:styleId="ListParagraph">
    <w:name w:val="List Paragraph"/>
    <w:basedOn w:val="Normal"/>
    <w:uiPriority w:val="34"/>
    <w:qFormat/>
    <w:rsid w:val="00167E6C"/>
    <w:pPr>
      <w:numPr>
        <w:numId w:val="14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D150F2"/>
    <w:rPr>
      <w:rFonts w:asciiTheme="majorHAnsi" w:eastAsiaTheme="majorEastAsia" w:hAnsiTheme="majorHAnsi" w:cstheme="majorBidi"/>
      <w:i/>
      <w:iCs/>
      <w:color w:val="365F91" w:themeColor="accent1" w:themeShade="BF"/>
      <w:sz w:val="20"/>
      <w:lang w:val="nl-NL"/>
    </w:rPr>
  </w:style>
  <w:style w:type="character" w:styleId="Hyperlink">
    <w:name w:val="Hyperlink"/>
    <w:basedOn w:val="DefaultParagraphFont"/>
    <w:uiPriority w:val="99"/>
    <w:unhideWhenUsed/>
    <w:rsid w:val="0088095E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4272D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72D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customStyle="1" w:styleId="figurecaption">
    <w:name w:val="figurecaption"/>
    <w:basedOn w:val="Normal"/>
    <w:link w:val="figurecaptionChar"/>
    <w:qFormat/>
    <w:rsid w:val="00E63183"/>
    <w:pPr>
      <w:jc w:val="center"/>
    </w:pPr>
    <w:rPr>
      <w:i/>
      <w:sz w:val="18"/>
    </w:rPr>
  </w:style>
  <w:style w:type="character" w:customStyle="1" w:styleId="figurecaptionChar">
    <w:name w:val="figurecaption Char"/>
    <w:basedOn w:val="DefaultParagraphFont"/>
    <w:link w:val="figurecaption"/>
    <w:rsid w:val="00E63183"/>
    <w:rPr>
      <w:rFonts w:ascii="Ubuntu Light" w:hAnsi="Ubuntu Light"/>
      <w:i/>
      <w:sz w:val="18"/>
      <w:lang w:val="nl-NL"/>
    </w:rPr>
  </w:style>
  <w:style w:type="character" w:customStyle="1" w:styleId="Heading5Char">
    <w:name w:val="Heading 5 Char"/>
    <w:basedOn w:val="DefaultParagraphFont"/>
    <w:link w:val="Heading5"/>
    <w:uiPriority w:val="9"/>
    <w:rsid w:val="00D04821"/>
    <w:rPr>
      <w:rFonts w:asciiTheme="majorHAnsi" w:eastAsiaTheme="majorEastAsia" w:hAnsiTheme="majorHAnsi" w:cstheme="majorBidi"/>
      <w:color w:val="365F91" w:themeColor="accent1" w:themeShade="BF"/>
      <w:sz w:val="20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9442B6"/>
    <w:pPr>
      <w:spacing w:before="240" w:after="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442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1864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84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vinderudder\Downloads\NMCT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2CA15A3-7681-4140-B25D-86D7A621A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NMCT Document.dotx</Template>
  <TotalTime>426</TotalTime>
  <Pages>2</Pages>
  <Words>652</Words>
  <Characters>3718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kevinderudder</dc:creator>
  <cp:keywords/>
  <dc:description/>
  <cp:lastModifiedBy>Vannieuwenhuyse Johan</cp:lastModifiedBy>
  <cp:revision>1589</cp:revision>
  <cp:lastPrinted>2012-08-29T07:51:00Z</cp:lastPrinted>
  <dcterms:created xsi:type="dcterms:W3CDTF">2015-06-11T12:11:00Z</dcterms:created>
  <dcterms:modified xsi:type="dcterms:W3CDTF">2015-10-05T19:57:00Z</dcterms:modified>
</cp:coreProperties>
</file>