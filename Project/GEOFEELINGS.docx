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DB5142" w14:textId="428368BB" w:rsidR="00770FF1" w:rsidRPr="009442B6" w:rsidRDefault="006007B0" w:rsidP="0044272D">
      <w:pPr>
        <w:pStyle w:val="Title"/>
        <w:rPr>
          <w:lang w:val="en-US"/>
        </w:rPr>
      </w:pPr>
      <w:r>
        <w:rPr>
          <w:lang w:val="en-US"/>
        </w:rPr>
        <w:t>GEOFEELINGS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817155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817155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626795ED" w14:textId="77777777" w:rsidR="00504C92" w:rsidRDefault="009442B6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39731" w:history="1">
            <w:r w:rsidR="00504C92" w:rsidRPr="00FA2AB5">
              <w:rPr>
                <w:rStyle w:val="Hyperlink"/>
                <w:noProof/>
                <w:lang w:val="nl-BE"/>
              </w:rPr>
              <w:t>Inleiding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_Toc431839731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1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3AEF9F3B" w14:textId="77777777" w:rsidR="00504C92" w:rsidRDefault="00B343D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2" w:history="1">
            <w:r w:rsidR="00504C92" w:rsidRPr="00FA2AB5">
              <w:rPr>
                <w:rStyle w:val="Hyperlink"/>
                <w:noProof/>
                <w:lang w:val="nl-BE"/>
              </w:rPr>
              <w:t>Aantal personen: 1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_Toc431839732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1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15BC771F" w14:textId="77777777" w:rsidR="00504C92" w:rsidRDefault="00B343D9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3" w:history="1">
            <w:r w:rsidR="00504C92" w:rsidRPr="00FA2AB5">
              <w:rPr>
                <w:rStyle w:val="Hyperlink"/>
                <w:noProof/>
                <w:lang w:val="nl-BE"/>
              </w:rPr>
              <w:t>Vereisten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_Toc431839733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1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7A32AE2F" w14:textId="77777777" w:rsidR="00504C92" w:rsidRDefault="00B343D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4" w:history="1">
            <w:r w:rsidR="00504C92" w:rsidRPr="00FA2AB5">
              <w:rPr>
                <w:rStyle w:val="Hyperlink"/>
                <w:noProof/>
                <w:lang w:val="nl-BE"/>
              </w:rPr>
              <w:t>Front End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_Toc431839734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1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05513DAF" w14:textId="77777777" w:rsidR="00504C92" w:rsidRDefault="00B343D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5" w:history="1">
            <w:r w:rsidR="00504C92" w:rsidRPr="00FA2AB5">
              <w:rPr>
                <w:rStyle w:val="Hyperlink"/>
                <w:noProof/>
                <w:lang w:val="nl-BE"/>
              </w:rPr>
              <w:t>Back End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_Toc431839735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2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18B818C0" w14:textId="77777777" w:rsidR="00504C92" w:rsidRDefault="00B343D9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6" w:history="1">
            <w:r w:rsidR="00504C92" w:rsidRPr="00FA2AB5">
              <w:rPr>
                <w:rStyle w:val="Hyperlink"/>
                <w:noProof/>
                <w:lang w:val="nl-BE"/>
              </w:rPr>
              <w:t>Uitwerking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_Toc431839736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2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699A3DBD" w14:textId="77777777" w:rsidR="00504C92" w:rsidRDefault="00B343D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7" w:history="1">
            <w:r w:rsidR="00504C92" w:rsidRPr="00FA2AB5">
              <w:rPr>
                <w:rStyle w:val="Hyperlink"/>
                <w:noProof/>
                <w:lang w:val="nl-BE"/>
              </w:rPr>
              <w:t>Te gebruiken technologieën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_Toc431839737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2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5D3F5A25" w14:textId="77777777" w:rsidR="00504C92" w:rsidRDefault="00B343D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39738" w:history="1">
            <w:r w:rsidR="00504C92" w:rsidRPr="00FA2AB5">
              <w:rPr>
                <w:rStyle w:val="Hyperlink"/>
                <w:noProof/>
                <w:lang w:val="nl-BE"/>
              </w:rPr>
              <w:t>Vereisten</w:t>
            </w:r>
            <w:r w:rsidR="00504C92">
              <w:rPr>
                <w:noProof/>
                <w:webHidden/>
              </w:rPr>
              <w:tab/>
            </w:r>
            <w:r w:rsidR="00504C92">
              <w:rPr>
                <w:noProof/>
                <w:webHidden/>
              </w:rPr>
              <w:fldChar w:fldCharType="begin"/>
            </w:r>
            <w:r w:rsidR="00504C92">
              <w:rPr>
                <w:noProof/>
                <w:webHidden/>
              </w:rPr>
              <w:instrText xml:space="preserve"> PAGEREF _Toc431839738 \h </w:instrText>
            </w:r>
            <w:r w:rsidR="00504C92">
              <w:rPr>
                <w:noProof/>
                <w:webHidden/>
              </w:rPr>
            </w:r>
            <w:r w:rsidR="00504C92">
              <w:rPr>
                <w:noProof/>
                <w:webHidden/>
              </w:rPr>
              <w:fldChar w:fldCharType="separate"/>
            </w:r>
            <w:r w:rsidR="00504C92">
              <w:rPr>
                <w:noProof/>
                <w:webHidden/>
              </w:rPr>
              <w:t>2</w:t>
            </w:r>
            <w:r w:rsidR="00504C92">
              <w:rPr>
                <w:noProof/>
                <w:webHidden/>
              </w:rPr>
              <w:fldChar w:fldCharType="end"/>
            </w:r>
          </w:hyperlink>
        </w:p>
        <w:p w14:paraId="2DBC145F" w14:textId="036DEAF4" w:rsidR="009442B6" w:rsidRPr="009442B6" w:rsidRDefault="009442B6" w:rsidP="009442B6">
          <w:r>
            <w:rPr>
              <w:b/>
              <w:bCs/>
              <w:noProof/>
            </w:rPr>
            <w:fldChar w:fldCharType="end"/>
          </w:r>
        </w:p>
      </w:sdtContent>
    </w:sdt>
    <w:p w14:paraId="14A31C90" w14:textId="03A84FA9" w:rsidR="002A0AB0" w:rsidRDefault="009442B6" w:rsidP="009442B6">
      <w:pPr>
        <w:pStyle w:val="Heading1"/>
        <w:rPr>
          <w:lang w:val="nl-BE"/>
        </w:rPr>
      </w:pPr>
      <w:bookmarkStart w:id="0" w:name="_Toc431839731"/>
      <w:r>
        <w:rPr>
          <w:lang w:val="nl-BE"/>
        </w:rPr>
        <w:t>Inleiding</w:t>
      </w:r>
      <w:bookmarkEnd w:id="0"/>
    </w:p>
    <w:p w14:paraId="39F33A91" w14:textId="660E5974" w:rsidR="00817155" w:rsidRDefault="00817155" w:rsidP="00817155">
      <w:pPr>
        <w:rPr>
          <w:lang w:val="nl-BE"/>
        </w:rPr>
      </w:pPr>
      <w:r>
        <w:rPr>
          <w:lang w:val="nl-BE"/>
        </w:rPr>
        <w:t>Bedoeling is om real-time weer te geven waar in de wereld de mensen het gelukkigst zijn</w:t>
      </w:r>
      <w:r w:rsidR="00E07ED9">
        <w:rPr>
          <w:lang w:val="nl-BE"/>
        </w:rPr>
        <w:t xml:space="preserve"> en zich goed voelen</w:t>
      </w:r>
      <w:r>
        <w:rPr>
          <w:lang w:val="nl-BE"/>
        </w:rPr>
        <w:t>. De applicatie vraagt van de gebruiker om te vertellen of hij gelukkig is ja of neen.</w:t>
      </w:r>
    </w:p>
    <w:p w14:paraId="62D84C85" w14:textId="6C390EFC" w:rsidR="00817155" w:rsidRDefault="00817155" w:rsidP="00817155">
      <w:pPr>
        <w:rPr>
          <w:lang w:val="nl-BE"/>
        </w:rPr>
      </w:pPr>
      <w:r>
        <w:rPr>
          <w:lang w:val="nl-BE"/>
        </w:rPr>
        <w:t xml:space="preserve">Bijkomstig vraagt de applicatie waarom de persoon gelukkig is of </w:t>
      </w:r>
      <w:r w:rsidR="00E07ED9">
        <w:rPr>
          <w:lang w:val="nl-BE"/>
        </w:rPr>
        <w:t>juist niet. D</w:t>
      </w:r>
      <w:r>
        <w:rPr>
          <w:lang w:val="nl-BE"/>
        </w:rPr>
        <w:t xml:space="preserve">it </w:t>
      </w:r>
      <w:r w:rsidR="00E07ED9">
        <w:rPr>
          <w:lang w:val="nl-BE"/>
        </w:rPr>
        <w:t>hoeft g</w:t>
      </w:r>
      <w:r>
        <w:rPr>
          <w:lang w:val="nl-BE"/>
        </w:rPr>
        <w:t>een verplichte stap te zijn</w:t>
      </w:r>
      <w:r w:rsidR="00E07ED9">
        <w:rPr>
          <w:lang w:val="nl-BE"/>
        </w:rPr>
        <w:t>, maar is een leuke aanvulling.</w:t>
      </w:r>
    </w:p>
    <w:p w14:paraId="50BDCE96" w14:textId="345B6CAD" w:rsidR="00817155" w:rsidRDefault="00817155" w:rsidP="00817155">
      <w:pPr>
        <w:rPr>
          <w:lang w:val="nl-BE"/>
        </w:rPr>
      </w:pPr>
      <w:r>
        <w:rPr>
          <w:lang w:val="nl-BE"/>
        </w:rPr>
        <w:t xml:space="preserve">Uiteindelijk kan je </w:t>
      </w:r>
      <w:r w:rsidR="00E07ED9">
        <w:rPr>
          <w:lang w:val="nl-BE"/>
        </w:rPr>
        <w:t>per regio zien hoeveel mensen zich goed voelen en w</w:t>
      </w:r>
      <w:r>
        <w:rPr>
          <w:lang w:val="nl-BE"/>
        </w:rPr>
        <w:t>aarom</w:t>
      </w:r>
      <w:r w:rsidR="00E07ED9">
        <w:rPr>
          <w:lang w:val="nl-BE"/>
        </w:rPr>
        <w:t>.</w:t>
      </w:r>
      <w:r>
        <w:rPr>
          <w:lang w:val="nl-BE"/>
        </w:rPr>
        <w:t xml:space="preserve"> Zo zou je in de buurt van Hasselt kunnen zien dat in augustus mensen heel gelukkig zijn</w:t>
      </w:r>
      <w:r w:rsidR="00E07ED9" w:rsidRPr="00E07ED9">
        <w:rPr>
          <w:lang w:val="nl-BE"/>
        </w:rPr>
        <w:t xml:space="preserve"> </w:t>
      </w:r>
      <w:r w:rsidR="00E07ED9">
        <w:rPr>
          <w:lang w:val="nl-BE"/>
        </w:rPr>
        <w:t>gedurende enkele dagen</w:t>
      </w:r>
      <w:r>
        <w:rPr>
          <w:lang w:val="nl-BE"/>
        </w:rPr>
        <w:t>. Reden: jeneverfeesten of pukkelpop.</w:t>
      </w:r>
    </w:p>
    <w:p w14:paraId="329C89EC" w14:textId="48D46B91" w:rsidR="00817155" w:rsidRDefault="00E07ED9" w:rsidP="00817155">
      <w:pPr>
        <w:rPr>
          <w:lang w:val="nl-BE"/>
        </w:rPr>
      </w:pPr>
      <w:r>
        <w:rPr>
          <w:lang w:val="nl-BE"/>
        </w:rPr>
        <w:t xml:space="preserve">Als heel wat personen hun gevoelens kenbaar maken via de site, kunnen na een jaar interessante statistieken opgemaakt worden: </w:t>
      </w:r>
    </w:p>
    <w:p w14:paraId="72FCB4FC" w14:textId="71258E63" w:rsidR="00817155" w:rsidRDefault="00817155" w:rsidP="00817155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Waar ter wereld zijn de mensen het gelukkigst</w:t>
      </w:r>
      <w:r w:rsidR="00E07ED9">
        <w:rPr>
          <w:lang w:val="nl-BE"/>
        </w:rPr>
        <w:t>? Waarom en wanneer?</w:t>
      </w:r>
    </w:p>
    <w:p w14:paraId="7F84EA93" w14:textId="337305EC" w:rsidR="00817155" w:rsidRDefault="00817155" w:rsidP="00817155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Een time lapse die de gevoelens over een jaar weergeeft, lijkt me een leuke animatie</w:t>
      </w:r>
    </w:p>
    <w:p w14:paraId="5EB6F278" w14:textId="66B369F3" w:rsidR="00817155" w:rsidRDefault="00817155" w:rsidP="00817155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Een time lapse die de gevoelens over 24 uur weergeeft op een wereldkaart</w:t>
      </w:r>
      <w:r w:rsidR="00E07ED9">
        <w:rPr>
          <w:lang w:val="nl-BE"/>
        </w:rPr>
        <w:t xml:space="preserve"> toont bijvoorbeeld dat er </w:t>
      </w:r>
      <w:r>
        <w:rPr>
          <w:lang w:val="nl-BE"/>
        </w:rPr>
        <w:t xml:space="preserve"> </w:t>
      </w:r>
      <w:r w:rsidR="00E07ED9">
        <w:rPr>
          <w:lang w:val="nl-BE"/>
        </w:rPr>
        <w:t>Australië</w:t>
      </w:r>
      <w:r>
        <w:rPr>
          <w:lang w:val="nl-BE"/>
        </w:rPr>
        <w:t xml:space="preserve"> geen gevoelens worden geregistreerd en in </w:t>
      </w:r>
      <w:r w:rsidR="00E07ED9">
        <w:rPr>
          <w:lang w:val="nl-BE"/>
        </w:rPr>
        <w:t>Europa</w:t>
      </w:r>
      <w:r>
        <w:rPr>
          <w:lang w:val="nl-BE"/>
        </w:rPr>
        <w:t xml:space="preserve"> wel door verschil in tijdszone</w:t>
      </w:r>
    </w:p>
    <w:p w14:paraId="20D1359B" w14:textId="0BF5DA7E" w:rsidR="00817155" w:rsidRDefault="00E07ED9" w:rsidP="00817155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Als je op plein A in Gent bent tijdens de G</w:t>
      </w:r>
      <w:r w:rsidR="00817155">
        <w:rPr>
          <w:lang w:val="nl-BE"/>
        </w:rPr>
        <w:t xml:space="preserve">entse feesten en het is er niet leuk, </w:t>
      </w:r>
      <w:r>
        <w:rPr>
          <w:lang w:val="nl-BE"/>
        </w:rPr>
        <w:t>ben je onmiddellijk en in real-time geïnformeerd waar meer</w:t>
      </w:r>
      <w:r w:rsidR="00817155">
        <w:rPr>
          <w:lang w:val="nl-BE"/>
        </w:rPr>
        <w:t xml:space="preserve"> me</w:t>
      </w:r>
      <w:r>
        <w:rPr>
          <w:lang w:val="nl-BE"/>
        </w:rPr>
        <w:t xml:space="preserve">nsen </w:t>
      </w:r>
      <w:r w:rsidR="00817155">
        <w:rPr>
          <w:lang w:val="nl-BE"/>
        </w:rPr>
        <w:t>gelukkig</w:t>
      </w:r>
      <w:r>
        <w:rPr>
          <w:lang w:val="nl-BE"/>
        </w:rPr>
        <w:t>er</w:t>
      </w:r>
      <w:r w:rsidR="00817155">
        <w:rPr>
          <w:lang w:val="nl-BE"/>
        </w:rPr>
        <w:t xml:space="preserve"> rond lopen</w:t>
      </w:r>
    </w:p>
    <w:p w14:paraId="74BE28E8" w14:textId="73818F98" w:rsidR="00817155" w:rsidRDefault="00817155" w:rsidP="00817155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...</w:t>
      </w:r>
    </w:p>
    <w:p w14:paraId="53748873" w14:textId="1D0509F4" w:rsidR="00817155" w:rsidRPr="00817155" w:rsidRDefault="00817155" w:rsidP="00C328B7">
      <w:pPr>
        <w:pStyle w:val="Heading2"/>
        <w:rPr>
          <w:lang w:val="nl-BE"/>
        </w:rPr>
      </w:pPr>
      <w:bookmarkStart w:id="1" w:name="_Toc431839732"/>
      <w:r>
        <w:rPr>
          <w:lang w:val="nl-BE"/>
        </w:rPr>
        <w:t>Aantal personen</w:t>
      </w:r>
      <w:r w:rsidR="00C328B7">
        <w:rPr>
          <w:lang w:val="nl-BE"/>
        </w:rPr>
        <w:t xml:space="preserve">: </w:t>
      </w:r>
      <w:r>
        <w:rPr>
          <w:lang w:val="nl-BE"/>
        </w:rPr>
        <w:t>1</w:t>
      </w:r>
      <w:bookmarkEnd w:id="1"/>
      <w:r w:rsidR="00B343D9">
        <w:rPr>
          <w:lang w:val="nl-BE"/>
        </w:rPr>
        <w:t xml:space="preserve"> - 2</w:t>
      </w:r>
      <w:bookmarkStart w:id="2" w:name="_GoBack"/>
      <w:bookmarkEnd w:id="2"/>
    </w:p>
    <w:p w14:paraId="7EC8D39F" w14:textId="2CAF382A" w:rsidR="00CA432A" w:rsidRDefault="00CA432A" w:rsidP="00CA432A">
      <w:pPr>
        <w:pStyle w:val="Heading1"/>
        <w:rPr>
          <w:lang w:val="nl-BE"/>
        </w:rPr>
      </w:pPr>
      <w:bookmarkStart w:id="3" w:name="_Toc431839733"/>
      <w:r>
        <w:rPr>
          <w:lang w:val="nl-BE"/>
        </w:rPr>
        <w:t>Vereisten</w:t>
      </w:r>
      <w:bookmarkEnd w:id="3"/>
    </w:p>
    <w:p w14:paraId="7D3E8D41" w14:textId="3CD696F4" w:rsidR="0003395E" w:rsidRDefault="006400E0" w:rsidP="006400E0">
      <w:pPr>
        <w:pStyle w:val="Heading2"/>
        <w:rPr>
          <w:lang w:val="nl-BE"/>
        </w:rPr>
      </w:pPr>
      <w:bookmarkStart w:id="4" w:name="_Toc431839734"/>
      <w:r>
        <w:rPr>
          <w:lang w:val="nl-BE"/>
        </w:rPr>
        <w:t>Front End</w:t>
      </w:r>
      <w:bookmarkEnd w:id="4"/>
    </w:p>
    <w:p w14:paraId="53FED2DD" w14:textId="53F468C7" w:rsidR="0003516F" w:rsidRDefault="0003516F" w:rsidP="0003516F">
      <w:pPr>
        <w:rPr>
          <w:lang w:val="nl-BE"/>
        </w:rPr>
      </w:pPr>
      <w:r>
        <w:rPr>
          <w:lang w:val="nl-BE"/>
        </w:rPr>
        <w:t>De front van de applicatie bestaat uit verschillende delen.</w:t>
      </w:r>
    </w:p>
    <w:p w14:paraId="6B95268A" w14:textId="33AE0422" w:rsidR="0003516F" w:rsidRDefault="006E766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w</w:t>
      </w:r>
      <w:r w:rsidR="0003516F">
        <w:rPr>
          <w:lang w:val="nl-BE"/>
        </w:rPr>
        <w:t>elkom pagina</w:t>
      </w:r>
      <w:r>
        <w:rPr>
          <w:lang w:val="nl-BE"/>
        </w:rPr>
        <w:t xml:space="preserve"> toont </w:t>
      </w:r>
      <w:r w:rsidR="00DC54BF">
        <w:rPr>
          <w:lang w:val="nl-BE"/>
        </w:rPr>
        <w:t xml:space="preserve">een realtime weergave van de </w:t>
      </w:r>
      <w:r>
        <w:rPr>
          <w:lang w:val="nl-BE"/>
        </w:rPr>
        <w:t>“happiness-</w:t>
      </w:r>
      <w:r w:rsidR="00DC54BF">
        <w:rPr>
          <w:lang w:val="nl-BE"/>
        </w:rPr>
        <w:t>kaart</w:t>
      </w:r>
      <w:r>
        <w:rPr>
          <w:lang w:val="nl-BE"/>
        </w:rPr>
        <w:t>”.</w:t>
      </w:r>
    </w:p>
    <w:p w14:paraId="2970FA25" w14:textId="6436092B" w:rsidR="0003516F" w:rsidRDefault="006E766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Een p</w:t>
      </w:r>
      <w:r w:rsidR="0003516F">
        <w:rPr>
          <w:lang w:val="nl-BE"/>
        </w:rPr>
        <w:t xml:space="preserve">agina </w:t>
      </w:r>
      <w:r>
        <w:rPr>
          <w:lang w:val="nl-BE"/>
        </w:rPr>
        <w:t>beschrijft d</w:t>
      </w:r>
      <w:r w:rsidR="0003516F">
        <w:rPr>
          <w:lang w:val="nl-BE"/>
        </w:rPr>
        <w:t>e werk</w:t>
      </w:r>
      <w:r>
        <w:rPr>
          <w:lang w:val="nl-BE"/>
        </w:rPr>
        <w:t>ing van de applicatie op een visueel aantrekkelijke manier</w:t>
      </w:r>
      <w:r w:rsidR="0003516F">
        <w:rPr>
          <w:lang w:val="nl-BE"/>
        </w:rPr>
        <w:t xml:space="preserve">. </w:t>
      </w:r>
      <w:r>
        <w:rPr>
          <w:lang w:val="nl-BE"/>
        </w:rPr>
        <w:t>Dit is geen alledaagse tekstpagina.</w:t>
      </w:r>
    </w:p>
    <w:p w14:paraId="58836B1E" w14:textId="02D22097" w:rsidR="0003516F" w:rsidRDefault="00DC54B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Verschillende weergave modussen</w:t>
      </w:r>
      <w:r w:rsidR="006E7660">
        <w:rPr>
          <w:lang w:val="nl-BE"/>
        </w:rPr>
        <w:t>.</w:t>
      </w:r>
    </w:p>
    <w:p w14:paraId="06A176C2" w14:textId="3A0905DE" w:rsidR="00DC54BF" w:rsidRDefault="00DC54B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Aantal shares binnen de laatste 5 uur</w:t>
      </w:r>
      <w:r w:rsidR="006E7660">
        <w:rPr>
          <w:lang w:val="nl-BE"/>
        </w:rPr>
        <w:t xml:space="preserve">. </w:t>
      </w:r>
      <w:r w:rsidR="00204F04">
        <w:rPr>
          <w:lang w:val="nl-BE"/>
        </w:rPr>
        <w:t xml:space="preserve">Filteren kan ook op andere </w:t>
      </w:r>
      <w:r w:rsidR="006E7660">
        <w:rPr>
          <w:lang w:val="nl-BE"/>
        </w:rPr>
        <w:t>inter</w:t>
      </w:r>
      <w:r w:rsidR="00204F04">
        <w:rPr>
          <w:lang w:val="nl-BE"/>
        </w:rPr>
        <w:t xml:space="preserve">vallen zoals </w:t>
      </w:r>
      <w:r w:rsidR="006E7660">
        <w:rPr>
          <w:lang w:val="nl-BE"/>
        </w:rPr>
        <w:t>één dag, één maand</w:t>
      </w:r>
      <w:r w:rsidR="00204F04">
        <w:rPr>
          <w:lang w:val="nl-BE"/>
        </w:rPr>
        <w:t>, één</w:t>
      </w:r>
      <w:r w:rsidR="006E7660">
        <w:rPr>
          <w:lang w:val="nl-BE"/>
        </w:rPr>
        <w:t xml:space="preserve"> </w:t>
      </w:r>
      <w:r w:rsidR="00204F04">
        <w:rPr>
          <w:lang w:val="nl-BE"/>
        </w:rPr>
        <w:t>jaar..</w:t>
      </w:r>
      <w:r w:rsidR="006E7660">
        <w:rPr>
          <w:lang w:val="nl-BE"/>
        </w:rPr>
        <w:t>.</w:t>
      </w:r>
    </w:p>
    <w:p w14:paraId="0732E7A0" w14:textId="61422286" w:rsidR="00204F04" w:rsidRDefault="00204F04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Aantal shares voor een bepaalde activiteit</w:t>
      </w:r>
      <w:r w:rsidR="008576F4">
        <w:rPr>
          <w:lang w:val="nl-BE"/>
        </w:rPr>
        <w:t xml:space="preserve"> zoals de Gentse feesten, een film of voorstelling ..</w:t>
      </w:r>
      <w:r>
        <w:rPr>
          <w:lang w:val="nl-BE"/>
        </w:rPr>
        <w:t>.</w:t>
      </w:r>
    </w:p>
    <w:p w14:paraId="6DD6D259" w14:textId="28BADC28" w:rsidR="00DC54BF" w:rsidRDefault="00DC54B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Mogelijkheid om te connecteren met vrienden</w:t>
      </w:r>
    </w:p>
    <w:p w14:paraId="6B4CE4CA" w14:textId="6A65E5F9" w:rsidR="00DC54BF" w:rsidRDefault="00DC54B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Activiteit van vrienden</w:t>
      </w:r>
      <w:r w:rsidR="008576F4">
        <w:rPr>
          <w:lang w:val="nl-BE"/>
        </w:rPr>
        <w:t xml:space="preserve"> al dan niet in real-time.</w:t>
      </w:r>
    </w:p>
    <w:p w14:paraId="566F9EB1" w14:textId="3BF6902E" w:rsidR="006400E0" w:rsidRDefault="006400E0" w:rsidP="006400E0">
      <w:pPr>
        <w:pStyle w:val="Heading2"/>
        <w:rPr>
          <w:lang w:val="nl-BE"/>
        </w:rPr>
      </w:pPr>
      <w:bookmarkStart w:id="5" w:name="_Toc431839735"/>
      <w:r>
        <w:rPr>
          <w:lang w:val="nl-BE"/>
        </w:rPr>
        <w:lastRenderedPageBreak/>
        <w:t>Back End</w:t>
      </w:r>
      <w:bookmarkEnd w:id="5"/>
    </w:p>
    <w:p w14:paraId="71B4B511" w14:textId="5148026F" w:rsidR="0003516F" w:rsidRDefault="0003516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</w:t>
      </w:r>
      <w:r w:rsidR="006E7660">
        <w:rPr>
          <w:lang w:val="nl-BE"/>
        </w:rPr>
        <w:t xml:space="preserve">le </w:t>
      </w:r>
      <w:r>
        <w:rPr>
          <w:lang w:val="nl-BE"/>
        </w:rPr>
        <w:t xml:space="preserve">data </w:t>
      </w:r>
      <w:r w:rsidR="006E7660">
        <w:rPr>
          <w:lang w:val="nl-BE"/>
        </w:rPr>
        <w:t xml:space="preserve">wordt </w:t>
      </w:r>
      <w:r>
        <w:rPr>
          <w:lang w:val="nl-BE"/>
        </w:rPr>
        <w:t xml:space="preserve">opgeslagen </w:t>
      </w:r>
      <w:r w:rsidR="006E7660">
        <w:rPr>
          <w:lang w:val="nl-BE"/>
        </w:rPr>
        <w:t>en is voorzien van een timestamp.</w:t>
      </w:r>
    </w:p>
    <w:p w14:paraId="5CF9F010" w14:textId="3A7932FF" w:rsidR="0003516F" w:rsidRDefault="006E766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J</w:t>
      </w:r>
      <w:r w:rsidR="00DC54BF">
        <w:rPr>
          <w:lang w:val="nl-BE"/>
        </w:rPr>
        <w:t xml:space="preserve">e </w:t>
      </w:r>
      <w:r>
        <w:rPr>
          <w:lang w:val="nl-BE"/>
        </w:rPr>
        <w:t xml:space="preserve">kan in real-time een persoon </w:t>
      </w:r>
      <w:r w:rsidR="00DC54BF">
        <w:rPr>
          <w:lang w:val="nl-BE"/>
        </w:rPr>
        <w:t xml:space="preserve">selecteren </w:t>
      </w:r>
      <w:r>
        <w:rPr>
          <w:lang w:val="nl-BE"/>
        </w:rPr>
        <w:t>om er mee te communiceren.  De geselecteerde persoon kan vooraf via zijn profiel vastleggen of hij al dan niet kan gecontacteerd worden.</w:t>
      </w:r>
    </w:p>
    <w:p w14:paraId="56A622DF" w14:textId="2EE60269" w:rsidR="006E7660" w:rsidRDefault="006E766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Je kan </w:t>
      </w:r>
      <w:r w:rsidR="00204F04">
        <w:rPr>
          <w:lang w:val="nl-BE"/>
        </w:rPr>
        <w:t xml:space="preserve">slechts één keer </w:t>
      </w:r>
      <w:r>
        <w:rPr>
          <w:lang w:val="nl-BE"/>
        </w:rPr>
        <w:t xml:space="preserve">taggen </w:t>
      </w:r>
      <w:r w:rsidR="00204F04">
        <w:rPr>
          <w:lang w:val="nl-BE"/>
        </w:rPr>
        <w:t>voor eenzelfde activiteit.</w:t>
      </w:r>
    </w:p>
    <w:p w14:paraId="0738A8C9" w14:textId="3417A619" w:rsidR="006E7660" w:rsidRPr="0003516F" w:rsidRDefault="006E766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Een administrator kan ongeldige of ongewenste shares verwijderen.</w:t>
      </w:r>
      <w:r w:rsidR="00204F04">
        <w:rPr>
          <w:lang w:val="nl-BE"/>
        </w:rPr>
        <w:t xml:space="preserve"> De administrator kan bijvoorbeeld een activiteit, die voorbij is, afsluiten. </w:t>
      </w:r>
    </w:p>
    <w:p w14:paraId="2B374D96" w14:textId="6B04AF0A" w:rsidR="009442B6" w:rsidRDefault="009442B6" w:rsidP="009442B6">
      <w:pPr>
        <w:pStyle w:val="Heading1"/>
        <w:rPr>
          <w:lang w:val="nl-BE"/>
        </w:rPr>
      </w:pPr>
      <w:bookmarkStart w:id="6" w:name="_Toc431839736"/>
      <w:r>
        <w:rPr>
          <w:lang w:val="nl-BE"/>
        </w:rPr>
        <w:t>Uitwerking</w:t>
      </w:r>
      <w:bookmarkEnd w:id="6"/>
    </w:p>
    <w:p w14:paraId="0875873C" w14:textId="77777777" w:rsidR="002A0EA1" w:rsidRDefault="002A0EA1" w:rsidP="002A0EA1">
      <w:pPr>
        <w:pStyle w:val="Heading2"/>
        <w:rPr>
          <w:lang w:val="nl-BE"/>
        </w:rPr>
      </w:pPr>
      <w:bookmarkStart w:id="7" w:name="_Toc431837708"/>
      <w:bookmarkStart w:id="8" w:name="_Toc431839737"/>
      <w:r>
        <w:rPr>
          <w:lang w:val="nl-BE"/>
        </w:rPr>
        <w:t>Te gebruiken technologieën</w:t>
      </w:r>
      <w:bookmarkEnd w:id="7"/>
      <w:bookmarkEnd w:id="8"/>
      <w:r>
        <w:rPr>
          <w:lang w:val="nl-B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2A0EA1" w14:paraId="0F306890" w14:textId="77777777" w:rsidTr="007736C5">
        <w:tc>
          <w:tcPr>
            <w:tcW w:w="5225" w:type="dxa"/>
            <w:shd w:val="clear" w:color="auto" w:fill="F2F2F2" w:themeFill="background1" w:themeFillShade="F2"/>
          </w:tcPr>
          <w:p w14:paraId="1FD1C81D" w14:textId="77777777" w:rsidR="002A0EA1" w:rsidRPr="00D61C5B" w:rsidRDefault="002A0EA1" w:rsidP="007736C5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8pt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4DF6C6AB" w14:textId="77777777" w:rsidR="002A0EA1" w:rsidRPr="00D2727A" w:rsidRDefault="002A0EA1" w:rsidP="007736C5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Pr="00710E3A">
              <w:rPr>
                <w:szCs w:val="20"/>
                <w:lang w:val="nl-BE"/>
              </w:rPr>
              <w:t>*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7pt van de 20pt</w:t>
            </w:r>
          </w:p>
        </w:tc>
      </w:tr>
      <w:tr w:rsidR="002A0EA1" w14:paraId="1A62E9BA" w14:textId="77777777" w:rsidTr="007736C5">
        <w:tc>
          <w:tcPr>
            <w:tcW w:w="5225" w:type="dxa"/>
          </w:tcPr>
          <w:p w14:paraId="4F281901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Preprocessor,</w:t>
            </w:r>
          </w:p>
          <w:p w14:paraId="50541A26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taskRunnner,</w:t>
            </w:r>
          </w:p>
          <w:p w14:paraId="457BF507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front -end testing,</w:t>
            </w:r>
          </w:p>
          <w:p w14:paraId="3F73E37C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LocalStorage,</w:t>
            </w:r>
          </w:p>
          <w:p w14:paraId="5BEAF2FF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Maps,</w:t>
            </w:r>
          </w:p>
          <w:p w14:paraId="5F791081" w14:textId="77777777" w:rsidR="002A0EA1" w:rsidRDefault="002A0EA1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(angular).</w:t>
            </w:r>
          </w:p>
          <w:p w14:paraId="427B05F8" w14:textId="77777777" w:rsidR="002A0EA1" w:rsidRDefault="002A0EA1" w:rsidP="007736C5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04A0E486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 – node.js,</w:t>
            </w:r>
          </w:p>
          <w:p w14:paraId="2B6B8B99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>een NoSQL database</w:t>
            </w:r>
            <w:r>
              <w:rPr>
                <w:lang w:val="nl-BE"/>
              </w:rPr>
              <w:t xml:space="preserve"> (mongodb),</w:t>
            </w:r>
          </w:p>
          <w:p w14:paraId="57D738C8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sockets voor multi-user integratie(socket-io),</w:t>
            </w:r>
          </w:p>
          <w:p w14:paraId="76AA4671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autorisatie, authenticatie,</w:t>
            </w:r>
          </w:p>
          <w:p w14:paraId="7D5D4B91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unittest(jade),</w:t>
            </w:r>
          </w:p>
          <w:p w14:paraId="7F28F6E1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deployment op cloud naar keuze(azure, heroku),</w:t>
            </w:r>
          </w:p>
          <w:p w14:paraId="619403A8" w14:textId="77777777" w:rsidR="002A0EA1" w:rsidRDefault="002A0EA1" w:rsidP="002A0EA1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(express).</w:t>
            </w:r>
          </w:p>
          <w:p w14:paraId="065D2FDB" w14:textId="77777777" w:rsidR="002A0EA1" w:rsidRDefault="002A0EA1" w:rsidP="007736C5">
            <w:pPr>
              <w:pStyle w:val="ListParagraph"/>
              <w:numPr>
                <w:ilvl w:val="0"/>
                <w:numId w:val="0"/>
              </w:numPr>
              <w:ind w:left="720"/>
              <w:rPr>
                <w:lang w:val="nl-BE"/>
              </w:rPr>
            </w:pPr>
          </w:p>
          <w:p w14:paraId="4001A6A5" w14:textId="77777777" w:rsidR="002A0EA1" w:rsidRPr="00710E3A" w:rsidRDefault="002A0EA1" w:rsidP="007736C5">
            <w:pPr>
              <w:ind w:left="49"/>
              <w:rPr>
                <w:sz w:val="16"/>
                <w:szCs w:val="16"/>
                <w:lang w:val="nl-BE"/>
              </w:rPr>
            </w:pPr>
            <w:r w:rsidRPr="00710E3A">
              <w:rPr>
                <w:sz w:val="16"/>
                <w:szCs w:val="16"/>
                <w:lang w:val="nl-BE"/>
              </w:rPr>
              <w:t>*  Default zaken, zoals gezien tijdens de lessen, staan tussen haakjes maar mogen aangepast worden.</w:t>
            </w:r>
          </w:p>
        </w:tc>
      </w:tr>
    </w:tbl>
    <w:p w14:paraId="5FAD399E" w14:textId="77777777" w:rsidR="002A0EA1" w:rsidRDefault="002A0EA1" w:rsidP="002A0EA1">
      <w:pPr>
        <w:rPr>
          <w:lang w:val="nl-BE"/>
        </w:rPr>
      </w:pPr>
    </w:p>
    <w:p w14:paraId="13885352" w14:textId="77777777" w:rsidR="002A0EA1" w:rsidRDefault="002A0EA1" w:rsidP="002A0EA1">
      <w:pPr>
        <w:rPr>
          <w:lang w:val="nl-BE"/>
        </w:rPr>
      </w:pPr>
      <w:r>
        <w:rPr>
          <w:lang w:val="nl-BE"/>
        </w:rPr>
        <w:t xml:space="preserve">Noot: </w:t>
      </w:r>
    </w:p>
    <w:p w14:paraId="6FF119FF" w14:textId="77777777" w:rsidR="002A0EA1" w:rsidRDefault="002A0EA1" w:rsidP="002A0EA1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 xml:space="preserve">Wie geen Front End volgt kan gebruik maken van een standaard HTML, Bootstrap of Express lay-out. </w:t>
      </w:r>
      <w:r>
        <w:rPr>
          <w:lang w:val="nl-BE"/>
        </w:rPr>
        <w:br/>
        <w:t>Eventueel kan een student, die enkel Front End volgt, deze front-end aanmaken als project.</w:t>
      </w:r>
    </w:p>
    <w:p w14:paraId="0F7F4819" w14:textId="77777777" w:rsidR="002A0EA1" w:rsidRPr="000811C8" w:rsidRDefault="002A0EA1" w:rsidP="002A0EA1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>Wie geen Back End volgt kan alle data stockeren in een lokale JSON file.</w:t>
      </w:r>
      <w:r>
        <w:rPr>
          <w:lang w:val="nl-BE"/>
        </w:rPr>
        <w:br/>
        <w:t>Eventueel kan een student, die enkel Back End volgt, deze backend aanmaken als project.</w:t>
      </w:r>
    </w:p>
    <w:p w14:paraId="20FD8F52" w14:textId="77777777" w:rsidR="002A0EA1" w:rsidRDefault="002A0EA1" w:rsidP="002A0EA1">
      <w:pPr>
        <w:pStyle w:val="Heading2"/>
        <w:rPr>
          <w:lang w:val="nl-BE"/>
        </w:rPr>
      </w:pPr>
      <w:bookmarkStart w:id="9" w:name="_Toc431837709"/>
      <w:bookmarkStart w:id="10" w:name="_Toc431839738"/>
      <w:r>
        <w:rPr>
          <w:lang w:val="nl-BE"/>
        </w:rPr>
        <w:t>Vereisten</w:t>
      </w:r>
      <w:bookmarkEnd w:id="9"/>
      <w:bookmarkEnd w:id="10"/>
    </w:p>
    <w:p w14:paraId="3A700505" w14:textId="2AA5DB0C" w:rsidR="002A0EA1" w:rsidRDefault="00504C92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</w:t>
      </w:r>
      <w:r w:rsidR="002A0EA1">
        <w:rPr>
          <w:lang w:val="nl-BE"/>
        </w:rPr>
        <w:t>ngels</w:t>
      </w:r>
    </w:p>
    <w:p w14:paraId="767D6E8C" w14:textId="6C46C17D" w:rsidR="002A0EA1" w:rsidRDefault="00504C92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</w:t>
      </w:r>
      <w:r w:rsidR="002A0EA1">
        <w:rPr>
          <w:lang w:val="nl-BE"/>
        </w:rPr>
        <w:t xml:space="preserve"> volgens de regels van de kunst (jshint als evaluatie tool)</w:t>
      </w:r>
    </w:p>
    <w:p w14:paraId="4506F9FA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(csslint als evaluatie tool)</w:t>
      </w:r>
    </w:p>
    <w:p w14:paraId="37B0D53F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Conventies:</w:t>
      </w:r>
    </w:p>
    <w:p w14:paraId="15F19B2B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de juiste css naamgevingen.</w:t>
      </w:r>
    </w:p>
    <w:p w14:paraId="70DA8CD2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code.</w:t>
      </w:r>
    </w:p>
    <w:p w14:paraId="0B594A14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Performantie:</w:t>
      </w:r>
    </w:p>
    <w:p w14:paraId="7B7BA96B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minifying,</w:t>
      </w:r>
    </w:p>
    <w:p w14:paraId="521F6B00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concat</w:t>
      </w:r>
    </w:p>
    <w:p w14:paraId="1A58C607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selectoren,</w:t>
      </w:r>
    </w:p>
    <w:p w14:paraId="5AB1CB04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javascript,</w:t>
      </w:r>
    </w:p>
    <w:p w14:paraId="71C63570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foutcontrole op kritische onderdelen,</w:t>
      </w:r>
    </w:p>
    <w:p w14:paraId="5BFCF37C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zoveel mogelijk DRY en abstract (= vermijden van herhalingen) </w:t>
      </w:r>
    </w:p>
    <w:p w14:paraId="1215C82C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Mooie, acceptabele (UI) en gebruiksvriendelijk(UX) userinterface voor zowel mobile of desktop gebruik.</w:t>
      </w:r>
    </w:p>
    <w:p w14:paraId="68ACF794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 xml:space="preserve">Gedocumenteerd: </w:t>
      </w:r>
    </w:p>
    <w:p w14:paraId="4EA2E06D" w14:textId="77777777" w:rsidR="002A0EA1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Waar nodig, als verduidelijking, in de code </w:t>
      </w:r>
    </w:p>
    <w:p w14:paraId="59889282" w14:textId="77777777" w:rsidR="002A0EA1" w:rsidRPr="00E55D32" w:rsidRDefault="002A0EA1" w:rsidP="002A0EA1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Aanvullend document (min. 2 bladzijden) met de nodige paswoorden, online URL’s, werkverdeling, schatting van werkuren, grootste moeilijkheden(2) en successen(2), eventueel architectuur en database schema, eventuele referenties en persoonlijke conclusie </w:t>
      </w:r>
    </w:p>
    <w:p w14:paraId="6769680E" w14:textId="77777777" w:rsidR="002A0EA1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lastRenderedPageBreak/>
        <w:t>Project beschikbaar op een source control systeem naar keuze.</w:t>
      </w:r>
    </w:p>
    <w:p w14:paraId="14A5312B" w14:textId="1CD82B07" w:rsidR="006C1864" w:rsidRDefault="002A0EA1" w:rsidP="002A0EA1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 Tussentijdse evaluaties zijn mogelijk.</w:t>
      </w:r>
    </w:p>
    <w:p w14:paraId="2BF76397" w14:textId="6D7CDD38" w:rsidR="002A0EA1" w:rsidRPr="002A0EA1" w:rsidRDefault="002A0EA1" w:rsidP="002A0EA1">
      <w:pPr>
        <w:rPr>
          <w:lang w:val="nl-BE"/>
        </w:rPr>
      </w:pPr>
      <w:r>
        <w:rPr>
          <w:lang w:val="nl-BE"/>
        </w:rPr>
        <w:t>___________________________________________________</w:t>
      </w:r>
    </w:p>
    <w:sectPr w:rsidR="002A0EA1" w:rsidRPr="002A0EA1" w:rsidSect="00EE4D91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661573" w14:textId="77777777" w:rsidR="0096552F" w:rsidRDefault="0096552F" w:rsidP="00CC0623">
      <w:r>
        <w:separator/>
      </w:r>
    </w:p>
  </w:endnote>
  <w:endnote w:type="continuationSeparator" w:id="0">
    <w:p w14:paraId="15F9F003" w14:textId="77777777" w:rsidR="0096552F" w:rsidRDefault="0096552F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Ubuntu Light">
    <w:altName w:val="Arial Narrow Italic"/>
    <w:charset w:val="00"/>
    <w:family w:val="swiss"/>
    <w:pitch w:val="variable"/>
    <w:sig w:usb0="E00002FF" w:usb1="5000205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875"/>
      <w:gridCol w:w="6801"/>
    </w:tblGrid>
    <w:tr w:rsidR="005B11C2" w:rsidRPr="00E07ED9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E07ED9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4C905978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B343D9">
      <w:rPr>
        <w:rStyle w:val="PageNumber"/>
        <w:b/>
        <w:noProof/>
        <w:color w:val="BFBFBF" w:themeColor="background1" w:themeShade="BF"/>
        <w:sz w:val="18"/>
        <w:szCs w:val="18"/>
      </w:rPr>
      <w:t>2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  <w:r w:rsidR="00504C92">
      <w:rPr>
        <w:rStyle w:val="PageNumber"/>
        <w:b/>
        <w:color w:val="BFBFBF" w:themeColor="background1" w:themeShade="BF"/>
        <w:sz w:val="18"/>
        <w:szCs w:val="18"/>
      </w:rPr>
      <w:t>/</w:t>
    </w:r>
    <w:r w:rsidR="00504C92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="00504C92">
      <w:rPr>
        <w:rStyle w:val="PageNumber"/>
        <w:b/>
        <w:color w:val="BFBFBF" w:themeColor="background1" w:themeShade="BF"/>
        <w:sz w:val="18"/>
        <w:szCs w:val="18"/>
      </w:rPr>
      <w:instrText xml:space="preserve"> NUMPAGES   \* MERGEFORMAT </w:instrText>
    </w:r>
    <w:r w:rsidR="00504C92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B343D9">
      <w:rPr>
        <w:rStyle w:val="PageNumber"/>
        <w:b/>
        <w:noProof/>
        <w:color w:val="BFBFBF" w:themeColor="background1" w:themeShade="BF"/>
        <w:sz w:val="18"/>
        <w:szCs w:val="18"/>
      </w:rPr>
      <w:t>3</w:t>
    </w:r>
    <w:r w:rsidR="00504C92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C8438" w14:textId="77777777" w:rsidR="0096552F" w:rsidRDefault="0096552F" w:rsidP="00CC0623">
      <w:r>
        <w:separator/>
      </w:r>
    </w:p>
  </w:footnote>
  <w:footnote w:type="continuationSeparator" w:id="0">
    <w:p w14:paraId="7D0296C7" w14:textId="77777777" w:rsidR="0096552F" w:rsidRDefault="0096552F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875"/>
      <w:gridCol w:w="6801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7FEA1B49" w14:textId="6D0D7FF8" w:rsidR="005B11C2" w:rsidRPr="00DB3CA4" w:rsidRDefault="00817155" w:rsidP="00C00634">
          <w:pPr>
            <w:pStyle w:val="HeaderOrFooter"/>
            <w:jc w:val="right"/>
          </w:pPr>
          <w:r>
            <w:t>PROJECT GEOFEELINGS</w:t>
          </w:r>
        </w:p>
      </w:tc>
    </w:tr>
  </w:tbl>
  <w:p w14:paraId="6B9D5DEA" w14:textId="77777777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9A163E"/>
    <w:multiLevelType w:val="hybridMultilevel"/>
    <w:tmpl w:val="7D222786"/>
    <w:lvl w:ilvl="0" w:tplc="2CC8557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23"/>
  </w:num>
  <w:num w:numId="14">
    <w:abstractNumId w:val="12"/>
  </w:num>
  <w:num w:numId="15">
    <w:abstractNumId w:val="11"/>
  </w:num>
  <w:num w:numId="16">
    <w:abstractNumId w:val="16"/>
  </w:num>
  <w:num w:numId="17">
    <w:abstractNumId w:val="14"/>
  </w:num>
  <w:num w:numId="18">
    <w:abstractNumId w:val="24"/>
  </w:num>
  <w:num w:numId="19">
    <w:abstractNumId w:val="21"/>
  </w:num>
  <w:num w:numId="20">
    <w:abstractNumId w:val="22"/>
  </w:num>
  <w:num w:numId="21">
    <w:abstractNumId w:val="18"/>
  </w:num>
  <w:num w:numId="22">
    <w:abstractNumId w:val="25"/>
  </w:num>
  <w:num w:numId="23">
    <w:abstractNumId w:val="17"/>
  </w:num>
  <w:num w:numId="24">
    <w:abstractNumId w:val="15"/>
  </w:num>
  <w:num w:numId="25">
    <w:abstractNumId w:val="2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748DA"/>
    <w:rsid w:val="0008645E"/>
    <w:rsid w:val="000A59E4"/>
    <w:rsid w:val="000B673F"/>
    <w:rsid w:val="000C0D22"/>
    <w:rsid w:val="000C578D"/>
    <w:rsid w:val="000C7845"/>
    <w:rsid w:val="000E48FB"/>
    <w:rsid w:val="00123439"/>
    <w:rsid w:val="0012701E"/>
    <w:rsid w:val="00142797"/>
    <w:rsid w:val="00150E17"/>
    <w:rsid w:val="00167E6C"/>
    <w:rsid w:val="00180974"/>
    <w:rsid w:val="00190EBB"/>
    <w:rsid w:val="00196A6F"/>
    <w:rsid w:val="001D09FC"/>
    <w:rsid w:val="001D639F"/>
    <w:rsid w:val="001D7A83"/>
    <w:rsid w:val="001E525D"/>
    <w:rsid w:val="00204F04"/>
    <w:rsid w:val="002205DB"/>
    <w:rsid w:val="00271462"/>
    <w:rsid w:val="00276006"/>
    <w:rsid w:val="002A0AB0"/>
    <w:rsid w:val="002A0EA1"/>
    <w:rsid w:val="002C1948"/>
    <w:rsid w:val="002E7372"/>
    <w:rsid w:val="002F5373"/>
    <w:rsid w:val="002F65E6"/>
    <w:rsid w:val="00302398"/>
    <w:rsid w:val="00316552"/>
    <w:rsid w:val="00337864"/>
    <w:rsid w:val="003917DB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4272D"/>
    <w:rsid w:val="004734B8"/>
    <w:rsid w:val="004A6459"/>
    <w:rsid w:val="004C3292"/>
    <w:rsid w:val="004C7316"/>
    <w:rsid w:val="004E3793"/>
    <w:rsid w:val="00504C92"/>
    <w:rsid w:val="005171B0"/>
    <w:rsid w:val="00542961"/>
    <w:rsid w:val="00546601"/>
    <w:rsid w:val="00570CF1"/>
    <w:rsid w:val="00576AC1"/>
    <w:rsid w:val="0058286F"/>
    <w:rsid w:val="0059033D"/>
    <w:rsid w:val="005B11C2"/>
    <w:rsid w:val="005B326B"/>
    <w:rsid w:val="005C2AB4"/>
    <w:rsid w:val="005D5C3E"/>
    <w:rsid w:val="005E049C"/>
    <w:rsid w:val="006007B0"/>
    <w:rsid w:val="00602FE9"/>
    <w:rsid w:val="006400E0"/>
    <w:rsid w:val="00646D5B"/>
    <w:rsid w:val="006C09F6"/>
    <w:rsid w:val="006C1864"/>
    <w:rsid w:val="006D6CE1"/>
    <w:rsid w:val="006E7660"/>
    <w:rsid w:val="00736338"/>
    <w:rsid w:val="00770FF1"/>
    <w:rsid w:val="00775BB5"/>
    <w:rsid w:val="007A571A"/>
    <w:rsid w:val="007A5BAE"/>
    <w:rsid w:val="007B17C0"/>
    <w:rsid w:val="007C0CA9"/>
    <w:rsid w:val="007D0FC2"/>
    <w:rsid w:val="007E1413"/>
    <w:rsid w:val="0081597C"/>
    <w:rsid w:val="00817155"/>
    <w:rsid w:val="00841C93"/>
    <w:rsid w:val="008460B9"/>
    <w:rsid w:val="008576F4"/>
    <w:rsid w:val="00862162"/>
    <w:rsid w:val="008762E6"/>
    <w:rsid w:val="0088095E"/>
    <w:rsid w:val="00880A8D"/>
    <w:rsid w:val="00881083"/>
    <w:rsid w:val="008826CD"/>
    <w:rsid w:val="00897B1E"/>
    <w:rsid w:val="008C3705"/>
    <w:rsid w:val="008D0D22"/>
    <w:rsid w:val="008E45D9"/>
    <w:rsid w:val="009442B6"/>
    <w:rsid w:val="0096552F"/>
    <w:rsid w:val="00986628"/>
    <w:rsid w:val="00986F55"/>
    <w:rsid w:val="0099140C"/>
    <w:rsid w:val="009933B1"/>
    <w:rsid w:val="009A0DE3"/>
    <w:rsid w:val="009A34FF"/>
    <w:rsid w:val="009B1C08"/>
    <w:rsid w:val="009D39E0"/>
    <w:rsid w:val="009E6017"/>
    <w:rsid w:val="00A029A7"/>
    <w:rsid w:val="00A35F8D"/>
    <w:rsid w:val="00A63A3D"/>
    <w:rsid w:val="00A77FB6"/>
    <w:rsid w:val="00A93EDB"/>
    <w:rsid w:val="00A94BE6"/>
    <w:rsid w:val="00AA55B0"/>
    <w:rsid w:val="00AD0A1F"/>
    <w:rsid w:val="00AD1563"/>
    <w:rsid w:val="00AE3434"/>
    <w:rsid w:val="00B11132"/>
    <w:rsid w:val="00B226C1"/>
    <w:rsid w:val="00B24839"/>
    <w:rsid w:val="00B3369D"/>
    <w:rsid w:val="00B343D9"/>
    <w:rsid w:val="00B36F11"/>
    <w:rsid w:val="00B40A81"/>
    <w:rsid w:val="00B666BF"/>
    <w:rsid w:val="00B67A56"/>
    <w:rsid w:val="00BC5961"/>
    <w:rsid w:val="00BD0A88"/>
    <w:rsid w:val="00BF0E04"/>
    <w:rsid w:val="00C00634"/>
    <w:rsid w:val="00C02078"/>
    <w:rsid w:val="00C04964"/>
    <w:rsid w:val="00C0728B"/>
    <w:rsid w:val="00C1605C"/>
    <w:rsid w:val="00C328B7"/>
    <w:rsid w:val="00C32B7F"/>
    <w:rsid w:val="00C60FD0"/>
    <w:rsid w:val="00C836A8"/>
    <w:rsid w:val="00CA432A"/>
    <w:rsid w:val="00CA4C22"/>
    <w:rsid w:val="00CB69DF"/>
    <w:rsid w:val="00CC0623"/>
    <w:rsid w:val="00CC462C"/>
    <w:rsid w:val="00D04821"/>
    <w:rsid w:val="00D150F2"/>
    <w:rsid w:val="00D312F1"/>
    <w:rsid w:val="00D43F51"/>
    <w:rsid w:val="00D60C4F"/>
    <w:rsid w:val="00D72984"/>
    <w:rsid w:val="00D94306"/>
    <w:rsid w:val="00DA0E49"/>
    <w:rsid w:val="00DB3CA4"/>
    <w:rsid w:val="00DC54BF"/>
    <w:rsid w:val="00DD1592"/>
    <w:rsid w:val="00DE10D5"/>
    <w:rsid w:val="00E07ED9"/>
    <w:rsid w:val="00E13AE0"/>
    <w:rsid w:val="00E15602"/>
    <w:rsid w:val="00E63183"/>
    <w:rsid w:val="00E65ED4"/>
    <w:rsid w:val="00E80418"/>
    <w:rsid w:val="00E9757C"/>
    <w:rsid w:val="00EA1441"/>
    <w:rsid w:val="00EA5733"/>
    <w:rsid w:val="00EB76D0"/>
    <w:rsid w:val="00ED124D"/>
    <w:rsid w:val="00EE4D91"/>
    <w:rsid w:val="00EF2E05"/>
    <w:rsid w:val="00EF744D"/>
    <w:rsid w:val="00F54527"/>
    <w:rsid w:val="00F549E8"/>
    <w:rsid w:val="00F562FC"/>
    <w:rsid w:val="00FB5D5C"/>
    <w:rsid w:val="00FC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A6926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A5A43EC-A289-7043-AED2-47031DE0F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\Users\kevinderudder\Downloads\NMCT Document.dotx</Template>
  <TotalTime>441</TotalTime>
  <Pages>3</Pages>
  <Words>750</Words>
  <Characters>4276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Kevin DeRudder</cp:lastModifiedBy>
  <cp:revision>1582</cp:revision>
  <cp:lastPrinted>2012-08-29T07:51:00Z</cp:lastPrinted>
  <dcterms:created xsi:type="dcterms:W3CDTF">2015-06-11T12:11:00Z</dcterms:created>
  <dcterms:modified xsi:type="dcterms:W3CDTF">2015-10-06T06:56:00Z</dcterms:modified>
</cp:coreProperties>
</file>