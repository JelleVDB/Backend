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DB5142" w14:textId="0F0D4C1E" w:rsidR="00770FF1" w:rsidRPr="009442B6" w:rsidRDefault="00CD559F" w:rsidP="0044272D">
      <w:pPr>
        <w:pStyle w:val="Title"/>
        <w:rPr>
          <w:lang w:val="en-US"/>
        </w:rPr>
      </w:pPr>
      <w:r>
        <w:rPr>
          <w:lang w:val="en-US"/>
        </w:rPr>
        <w:t>T</w:t>
      </w:r>
      <w:r w:rsidR="00D570B0">
        <w:rPr>
          <w:lang w:val="en-US"/>
        </w:rPr>
        <w:t>E</w:t>
      </w:r>
      <w:r>
        <w:rPr>
          <w:lang w:val="en-US"/>
        </w:rPr>
        <w:t>LE</w:t>
      </w:r>
      <w:r w:rsidR="004D0D83">
        <w:rPr>
          <w:lang w:val="en-US"/>
        </w:rPr>
        <w:t>-</w:t>
      </w:r>
      <w:r w:rsidR="00985E8E">
        <w:rPr>
          <w:lang w:val="en-US"/>
        </w:rPr>
        <w:t>HELD</w:t>
      </w:r>
    </w:p>
    <w:sdt>
      <w:sdtPr>
        <w:rPr>
          <w:rFonts w:ascii="Ubuntu Light" w:eastAsiaTheme="minorEastAsia" w:hAnsi="Ubuntu Light" w:cstheme="minorBidi"/>
          <w:color w:val="auto"/>
          <w:sz w:val="20"/>
          <w:szCs w:val="24"/>
          <w:lang w:val="nl-NL"/>
        </w:rPr>
        <w:id w:val="16490079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9B03B2" w14:textId="783EE693" w:rsidR="009442B6" w:rsidRPr="00817155" w:rsidRDefault="009442B6">
          <w:pPr>
            <w:pStyle w:val="TOCHeading"/>
            <w:rPr>
              <w:rFonts w:ascii="Ubuntu Light" w:hAnsi="Ubuntu Light"/>
              <w:b/>
              <w:bCs/>
              <w:color w:val="E85E00"/>
            </w:rPr>
          </w:pPr>
          <w:r w:rsidRPr="00817155">
            <w:rPr>
              <w:rFonts w:ascii="Ubuntu Light" w:hAnsi="Ubuntu Light"/>
              <w:b/>
              <w:bCs/>
              <w:color w:val="E85E00"/>
            </w:rPr>
            <w:t>Table of Contents</w:t>
          </w:r>
        </w:p>
        <w:p w14:paraId="4F911689" w14:textId="77777777" w:rsidR="00AC38DA" w:rsidRDefault="009442B6">
          <w:pPr>
            <w:pStyle w:val="TOC1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843093" w:history="1">
            <w:r w:rsidR="00AC38DA" w:rsidRPr="009932F6">
              <w:rPr>
                <w:rStyle w:val="Hyperlink"/>
                <w:noProof/>
                <w:lang w:val="nl-BE"/>
              </w:rPr>
              <w:t>Inleiding</w:t>
            </w:r>
            <w:r w:rsidR="00AC38DA">
              <w:rPr>
                <w:noProof/>
                <w:webHidden/>
              </w:rPr>
              <w:tab/>
            </w:r>
            <w:r w:rsidR="00AC38DA">
              <w:rPr>
                <w:noProof/>
                <w:webHidden/>
              </w:rPr>
              <w:fldChar w:fldCharType="begin"/>
            </w:r>
            <w:r w:rsidR="00AC38DA">
              <w:rPr>
                <w:noProof/>
                <w:webHidden/>
              </w:rPr>
              <w:instrText xml:space="preserve"> PAGEREF _Toc431843093 \h </w:instrText>
            </w:r>
            <w:r w:rsidR="00AC38DA">
              <w:rPr>
                <w:noProof/>
                <w:webHidden/>
              </w:rPr>
            </w:r>
            <w:r w:rsidR="00AC38DA">
              <w:rPr>
                <w:noProof/>
                <w:webHidden/>
              </w:rPr>
              <w:fldChar w:fldCharType="separate"/>
            </w:r>
            <w:r w:rsidR="00AC38DA">
              <w:rPr>
                <w:noProof/>
                <w:webHidden/>
              </w:rPr>
              <w:t>1</w:t>
            </w:r>
            <w:r w:rsidR="00AC38DA">
              <w:rPr>
                <w:noProof/>
                <w:webHidden/>
              </w:rPr>
              <w:fldChar w:fldCharType="end"/>
            </w:r>
          </w:hyperlink>
        </w:p>
        <w:p w14:paraId="0C1A581F" w14:textId="77777777" w:rsidR="00AC38DA" w:rsidRDefault="00E53A0B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3094" w:history="1">
            <w:r w:rsidR="00AC38DA" w:rsidRPr="009932F6">
              <w:rPr>
                <w:rStyle w:val="Hyperlink"/>
                <w:noProof/>
                <w:lang w:val="nl-BE"/>
              </w:rPr>
              <w:t>Aantal personen: 3</w:t>
            </w:r>
            <w:r w:rsidR="00AC38DA">
              <w:rPr>
                <w:noProof/>
                <w:webHidden/>
              </w:rPr>
              <w:tab/>
            </w:r>
            <w:r w:rsidR="00AC38DA">
              <w:rPr>
                <w:noProof/>
                <w:webHidden/>
              </w:rPr>
              <w:fldChar w:fldCharType="begin"/>
            </w:r>
            <w:r w:rsidR="00AC38DA">
              <w:rPr>
                <w:noProof/>
                <w:webHidden/>
              </w:rPr>
              <w:instrText xml:space="preserve"> PAGEREF _Toc431843094 \h </w:instrText>
            </w:r>
            <w:r w:rsidR="00AC38DA">
              <w:rPr>
                <w:noProof/>
                <w:webHidden/>
              </w:rPr>
            </w:r>
            <w:r w:rsidR="00AC38DA">
              <w:rPr>
                <w:noProof/>
                <w:webHidden/>
              </w:rPr>
              <w:fldChar w:fldCharType="separate"/>
            </w:r>
            <w:r w:rsidR="00AC38DA">
              <w:rPr>
                <w:noProof/>
                <w:webHidden/>
              </w:rPr>
              <w:t>1</w:t>
            </w:r>
            <w:r w:rsidR="00AC38DA">
              <w:rPr>
                <w:noProof/>
                <w:webHidden/>
              </w:rPr>
              <w:fldChar w:fldCharType="end"/>
            </w:r>
          </w:hyperlink>
        </w:p>
        <w:p w14:paraId="69B34246" w14:textId="77777777" w:rsidR="00AC38DA" w:rsidRDefault="00E53A0B">
          <w:pPr>
            <w:pStyle w:val="TOC1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3095" w:history="1">
            <w:r w:rsidR="00AC38DA" w:rsidRPr="009932F6">
              <w:rPr>
                <w:rStyle w:val="Hyperlink"/>
                <w:noProof/>
                <w:lang w:val="nl-BE"/>
              </w:rPr>
              <w:t>Vereisten</w:t>
            </w:r>
            <w:r w:rsidR="00AC38DA">
              <w:rPr>
                <w:noProof/>
                <w:webHidden/>
              </w:rPr>
              <w:tab/>
            </w:r>
            <w:r w:rsidR="00AC38DA">
              <w:rPr>
                <w:noProof/>
                <w:webHidden/>
              </w:rPr>
              <w:fldChar w:fldCharType="begin"/>
            </w:r>
            <w:r w:rsidR="00AC38DA">
              <w:rPr>
                <w:noProof/>
                <w:webHidden/>
              </w:rPr>
              <w:instrText xml:space="preserve"> PAGEREF _Toc431843095 \h </w:instrText>
            </w:r>
            <w:r w:rsidR="00AC38DA">
              <w:rPr>
                <w:noProof/>
                <w:webHidden/>
              </w:rPr>
            </w:r>
            <w:r w:rsidR="00AC38DA">
              <w:rPr>
                <w:noProof/>
                <w:webHidden/>
              </w:rPr>
              <w:fldChar w:fldCharType="separate"/>
            </w:r>
            <w:r w:rsidR="00AC38DA">
              <w:rPr>
                <w:noProof/>
                <w:webHidden/>
              </w:rPr>
              <w:t>1</w:t>
            </w:r>
            <w:r w:rsidR="00AC38DA">
              <w:rPr>
                <w:noProof/>
                <w:webHidden/>
              </w:rPr>
              <w:fldChar w:fldCharType="end"/>
            </w:r>
          </w:hyperlink>
        </w:p>
        <w:p w14:paraId="1D026D4B" w14:textId="77777777" w:rsidR="00AC38DA" w:rsidRDefault="00E53A0B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3096" w:history="1">
            <w:r w:rsidR="00AC38DA" w:rsidRPr="009932F6">
              <w:rPr>
                <w:rStyle w:val="Hyperlink"/>
                <w:noProof/>
                <w:lang w:val="nl-BE"/>
              </w:rPr>
              <w:t>Front End</w:t>
            </w:r>
            <w:r w:rsidR="00AC38DA">
              <w:rPr>
                <w:noProof/>
                <w:webHidden/>
              </w:rPr>
              <w:tab/>
            </w:r>
            <w:r w:rsidR="00AC38DA">
              <w:rPr>
                <w:noProof/>
                <w:webHidden/>
              </w:rPr>
              <w:fldChar w:fldCharType="begin"/>
            </w:r>
            <w:r w:rsidR="00AC38DA">
              <w:rPr>
                <w:noProof/>
                <w:webHidden/>
              </w:rPr>
              <w:instrText xml:space="preserve"> PAGEREF _Toc431843096 \h </w:instrText>
            </w:r>
            <w:r w:rsidR="00AC38DA">
              <w:rPr>
                <w:noProof/>
                <w:webHidden/>
              </w:rPr>
            </w:r>
            <w:r w:rsidR="00AC38DA">
              <w:rPr>
                <w:noProof/>
                <w:webHidden/>
              </w:rPr>
              <w:fldChar w:fldCharType="separate"/>
            </w:r>
            <w:r w:rsidR="00AC38DA">
              <w:rPr>
                <w:noProof/>
                <w:webHidden/>
              </w:rPr>
              <w:t>1</w:t>
            </w:r>
            <w:r w:rsidR="00AC38DA">
              <w:rPr>
                <w:noProof/>
                <w:webHidden/>
              </w:rPr>
              <w:fldChar w:fldCharType="end"/>
            </w:r>
          </w:hyperlink>
        </w:p>
        <w:p w14:paraId="0127A560" w14:textId="77777777" w:rsidR="00AC38DA" w:rsidRDefault="00E53A0B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3097" w:history="1">
            <w:r w:rsidR="00AC38DA" w:rsidRPr="009932F6">
              <w:rPr>
                <w:rStyle w:val="Hyperlink"/>
                <w:noProof/>
                <w:lang w:val="nl-BE"/>
              </w:rPr>
              <w:t>Back End</w:t>
            </w:r>
            <w:r w:rsidR="00AC38DA">
              <w:rPr>
                <w:noProof/>
                <w:webHidden/>
              </w:rPr>
              <w:tab/>
            </w:r>
            <w:r w:rsidR="00AC38DA">
              <w:rPr>
                <w:noProof/>
                <w:webHidden/>
              </w:rPr>
              <w:fldChar w:fldCharType="begin"/>
            </w:r>
            <w:r w:rsidR="00AC38DA">
              <w:rPr>
                <w:noProof/>
                <w:webHidden/>
              </w:rPr>
              <w:instrText xml:space="preserve"> PAGEREF _Toc431843097 \h </w:instrText>
            </w:r>
            <w:r w:rsidR="00AC38DA">
              <w:rPr>
                <w:noProof/>
                <w:webHidden/>
              </w:rPr>
            </w:r>
            <w:r w:rsidR="00AC38DA">
              <w:rPr>
                <w:noProof/>
                <w:webHidden/>
              </w:rPr>
              <w:fldChar w:fldCharType="separate"/>
            </w:r>
            <w:r w:rsidR="00AC38DA">
              <w:rPr>
                <w:noProof/>
                <w:webHidden/>
              </w:rPr>
              <w:t>2</w:t>
            </w:r>
            <w:r w:rsidR="00AC38DA">
              <w:rPr>
                <w:noProof/>
                <w:webHidden/>
              </w:rPr>
              <w:fldChar w:fldCharType="end"/>
            </w:r>
          </w:hyperlink>
        </w:p>
        <w:p w14:paraId="69000028" w14:textId="77777777" w:rsidR="00AC38DA" w:rsidRDefault="00E53A0B">
          <w:pPr>
            <w:pStyle w:val="TOC1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3098" w:history="1">
            <w:r w:rsidR="00AC38DA" w:rsidRPr="009932F6">
              <w:rPr>
                <w:rStyle w:val="Hyperlink"/>
                <w:noProof/>
                <w:lang w:val="nl-BE"/>
              </w:rPr>
              <w:t>Uitwerking</w:t>
            </w:r>
            <w:r w:rsidR="00AC38DA">
              <w:rPr>
                <w:noProof/>
                <w:webHidden/>
              </w:rPr>
              <w:tab/>
            </w:r>
            <w:r w:rsidR="00AC38DA">
              <w:rPr>
                <w:noProof/>
                <w:webHidden/>
              </w:rPr>
              <w:fldChar w:fldCharType="begin"/>
            </w:r>
            <w:r w:rsidR="00AC38DA">
              <w:rPr>
                <w:noProof/>
                <w:webHidden/>
              </w:rPr>
              <w:instrText xml:space="preserve"> PAGEREF _Toc431843098 \h </w:instrText>
            </w:r>
            <w:r w:rsidR="00AC38DA">
              <w:rPr>
                <w:noProof/>
                <w:webHidden/>
              </w:rPr>
            </w:r>
            <w:r w:rsidR="00AC38DA">
              <w:rPr>
                <w:noProof/>
                <w:webHidden/>
              </w:rPr>
              <w:fldChar w:fldCharType="separate"/>
            </w:r>
            <w:r w:rsidR="00AC38DA">
              <w:rPr>
                <w:noProof/>
                <w:webHidden/>
              </w:rPr>
              <w:t>2</w:t>
            </w:r>
            <w:r w:rsidR="00AC38DA">
              <w:rPr>
                <w:noProof/>
                <w:webHidden/>
              </w:rPr>
              <w:fldChar w:fldCharType="end"/>
            </w:r>
          </w:hyperlink>
        </w:p>
        <w:p w14:paraId="4012E5C9" w14:textId="77777777" w:rsidR="00AC38DA" w:rsidRDefault="00E53A0B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3099" w:history="1">
            <w:r w:rsidR="00AC38DA" w:rsidRPr="009932F6">
              <w:rPr>
                <w:rStyle w:val="Hyperlink"/>
                <w:noProof/>
                <w:lang w:val="nl-BE"/>
              </w:rPr>
              <w:t>Te gebruiken technologieën</w:t>
            </w:r>
            <w:r w:rsidR="00AC38DA">
              <w:rPr>
                <w:noProof/>
                <w:webHidden/>
              </w:rPr>
              <w:tab/>
            </w:r>
            <w:r w:rsidR="00AC38DA">
              <w:rPr>
                <w:noProof/>
                <w:webHidden/>
              </w:rPr>
              <w:fldChar w:fldCharType="begin"/>
            </w:r>
            <w:r w:rsidR="00AC38DA">
              <w:rPr>
                <w:noProof/>
                <w:webHidden/>
              </w:rPr>
              <w:instrText xml:space="preserve"> PAGEREF _Toc431843099 \h </w:instrText>
            </w:r>
            <w:r w:rsidR="00AC38DA">
              <w:rPr>
                <w:noProof/>
                <w:webHidden/>
              </w:rPr>
            </w:r>
            <w:r w:rsidR="00AC38DA">
              <w:rPr>
                <w:noProof/>
                <w:webHidden/>
              </w:rPr>
              <w:fldChar w:fldCharType="separate"/>
            </w:r>
            <w:r w:rsidR="00AC38DA">
              <w:rPr>
                <w:noProof/>
                <w:webHidden/>
              </w:rPr>
              <w:t>2</w:t>
            </w:r>
            <w:r w:rsidR="00AC38DA">
              <w:rPr>
                <w:noProof/>
                <w:webHidden/>
              </w:rPr>
              <w:fldChar w:fldCharType="end"/>
            </w:r>
          </w:hyperlink>
        </w:p>
        <w:p w14:paraId="30061A80" w14:textId="77777777" w:rsidR="00AC38DA" w:rsidRDefault="00E53A0B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3100" w:history="1">
            <w:r w:rsidR="00AC38DA" w:rsidRPr="009932F6">
              <w:rPr>
                <w:rStyle w:val="Hyperlink"/>
                <w:noProof/>
                <w:lang w:val="nl-BE"/>
              </w:rPr>
              <w:t>Vereisten</w:t>
            </w:r>
            <w:r w:rsidR="00AC38DA">
              <w:rPr>
                <w:noProof/>
                <w:webHidden/>
              </w:rPr>
              <w:tab/>
            </w:r>
            <w:r w:rsidR="00AC38DA">
              <w:rPr>
                <w:noProof/>
                <w:webHidden/>
              </w:rPr>
              <w:fldChar w:fldCharType="begin"/>
            </w:r>
            <w:r w:rsidR="00AC38DA">
              <w:rPr>
                <w:noProof/>
                <w:webHidden/>
              </w:rPr>
              <w:instrText xml:space="preserve"> PAGEREF _Toc431843100 \h </w:instrText>
            </w:r>
            <w:r w:rsidR="00AC38DA">
              <w:rPr>
                <w:noProof/>
                <w:webHidden/>
              </w:rPr>
            </w:r>
            <w:r w:rsidR="00AC38DA">
              <w:rPr>
                <w:noProof/>
                <w:webHidden/>
              </w:rPr>
              <w:fldChar w:fldCharType="separate"/>
            </w:r>
            <w:r w:rsidR="00AC38DA">
              <w:rPr>
                <w:noProof/>
                <w:webHidden/>
              </w:rPr>
              <w:t>2</w:t>
            </w:r>
            <w:r w:rsidR="00AC38DA">
              <w:rPr>
                <w:noProof/>
                <w:webHidden/>
              </w:rPr>
              <w:fldChar w:fldCharType="end"/>
            </w:r>
          </w:hyperlink>
        </w:p>
        <w:p w14:paraId="2DBC145F" w14:textId="036DEAF4" w:rsidR="009442B6" w:rsidRPr="009442B6" w:rsidRDefault="009442B6" w:rsidP="009442B6">
          <w:r>
            <w:rPr>
              <w:b/>
              <w:bCs/>
              <w:noProof/>
            </w:rPr>
            <w:fldChar w:fldCharType="end"/>
          </w:r>
        </w:p>
      </w:sdtContent>
    </w:sdt>
    <w:p w14:paraId="14A31C90" w14:textId="03A84FA9" w:rsidR="002A0AB0" w:rsidRDefault="009442B6" w:rsidP="009442B6">
      <w:pPr>
        <w:pStyle w:val="Heading1"/>
        <w:rPr>
          <w:lang w:val="nl-BE"/>
        </w:rPr>
      </w:pPr>
      <w:bookmarkStart w:id="0" w:name="_Toc431843093"/>
      <w:r>
        <w:rPr>
          <w:lang w:val="nl-BE"/>
        </w:rPr>
        <w:t>Inleiding</w:t>
      </w:r>
      <w:bookmarkEnd w:id="0"/>
    </w:p>
    <w:p w14:paraId="6CBA8CBB" w14:textId="76791353" w:rsidR="00985E8E" w:rsidRDefault="00985E8E" w:rsidP="00CD559F">
      <w:pPr>
        <w:rPr>
          <w:lang w:val="nl-BE"/>
        </w:rPr>
      </w:pPr>
      <w:r>
        <w:rPr>
          <w:lang w:val="nl-BE"/>
        </w:rPr>
        <w:t>Zelf ben je een wizard op het gebied van computers (</w:t>
      </w:r>
      <w:r w:rsidRPr="00985E8E">
        <w:rPr>
          <w:lang w:val="nl-BE"/>
        </w:rPr>
        <w:sym w:font="Wingdings" w:char="F04A"/>
      </w:r>
      <w:r>
        <w:rPr>
          <w:lang w:val="nl-BE"/>
        </w:rPr>
        <w:t>) maar van tuinaanleg</w:t>
      </w:r>
      <w:r w:rsidR="00757D2F">
        <w:rPr>
          <w:lang w:val="nl-BE"/>
        </w:rPr>
        <w:t>, zonnepanelen</w:t>
      </w:r>
      <w:r>
        <w:rPr>
          <w:lang w:val="nl-BE"/>
        </w:rPr>
        <w:t xml:space="preserve"> of tropische ziektes weet je minder af</w:t>
      </w:r>
      <w:r w:rsidR="00782A99">
        <w:rPr>
          <w:lang w:val="nl-BE"/>
        </w:rPr>
        <w:t>. Of niet</w:t>
      </w:r>
      <w:r w:rsidR="00757D2F">
        <w:rPr>
          <w:lang w:val="nl-BE"/>
        </w:rPr>
        <w:t>?</w:t>
      </w:r>
    </w:p>
    <w:p w14:paraId="798827B7" w14:textId="44E80D3A" w:rsidR="00CD559F" w:rsidRDefault="00985E8E" w:rsidP="00CD559F">
      <w:pPr>
        <w:rPr>
          <w:lang w:val="nl-BE"/>
        </w:rPr>
      </w:pPr>
      <w:r>
        <w:rPr>
          <w:lang w:val="nl-BE"/>
        </w:rPr>
        <w:t xml:space="preserve">Zo kan </w:t>
      </w:r>
      <w:r w:rsidR="00CD559F">
        <w:rPr>
          <w:lang w:val="nl-BE"/>
        </w:rPr>
        <w:t>Dokter Google</w:t>
      </w:r>
      <w:r>
        <w:rPr>
          <w:lang w:val="nl-BE"/>
        </w:rPr>
        <w:t xml:space="preserve"> een ramp worden</w:t>
      </w:r>
      <w:r w:rsidR="00CD559F">
        <w:rPr>
          <w:lang w:val="nl-BE"/>
        </w:rPr>
        <w:t>. Een ramp voor alle mensen die met gezondheid bezig zijn. Iedereen zoekt symptomen op het internet op tot spijt van elke dokter omdat:</w:t>
      </w:r>
    </w:p>
    <w:p w14:paraId="6AC623FB" w14:textId="26B877C6" w:rsidR="00CD559F" w:rsidRDefault="00F308A3" w:rsidP="00CD559F">
      <w:pPr>
        <w:pStyle w:val="ListParagraph"/>
        <w:numPr>
          <w:ilvl w:val="0"/>
          <w:numId w:val="25"/>
        </w:numPr>
        <w:rPr>
          <w:lang w:val="nl-BE"/>
        </w:rPr>
      </w:pPr>
      <w:r>
        <w:rPr>
          <w:lang w:val="nl-BE"/>
        </w:rPr>
        <w:t>m</w:t>
      </w:r>
      <w:r w:rsidR="00CD559F">
        <w:rPr>
          <w:lang w:val="nl-BE"/>
        </w:rPr>
        <w:t>ensen verkeerde diagnoses stellen</w:t>
      </w:r>
      <w:r>
        <w:rPr>
          <w:lang w:val="nl-BE"/>
        </w:rPr>
        <w:t>,</w:t>
      </w:r>
    </w:p>
    <w:p w14:paraId="75422B77" w14:textId="260B99C5" w:rsidR="00CD559F" w:rsidRDefault="00F308A3" w:rsidP="00CD559F">
      <w:pPr>
        <w:pStyle w:val="ListParagraph"/>
        <w:numPr>
          <w:ilvl w:val="0"/>
          <w:numId w:val="25"/>
        </w:numPr>
        <w:rPr>
          <w:lang w:val="nl-BE"/>
        </w:rPr>
      </w:pPr>
      <w:r>
        <w:rPr>
          <w:lang w:val="nl-BE"/>
        </w:rPr>
        <w:t>m</w:t>
      </w:r>
      <w:r w:rsidR="00CD559F">
        <w:rPr>
          <w:lang w:val="nl-BE"/>
        </w:rPr>
        <w:t>ensen deze verkeerde symptomen doorgeven aan de dokter zodat deze ook een verkeerde diagnose stelt</w:t>
      </w:r>
    </w:p>
    <w:p w14:paraId="3E3D2108" w14:textId="139C92C1" w:rsidR="00CD559F" w:rsidRDefault="00CD559F" w:rsidP="00CD559F">
      <w:pPr>
        <w:rPr>
          <w:lang w:val="nl-BE"/>
        </w:rPr>
      </w:pPr>
      <w:r>
        <w:rPr>
          <w:lang w:val="nl-BE"/>
        </w:rPr>
        <w:t xml:space="preserve">In sommige situaties kan het handig zijn </w:t>
      </w:r>
      <w:r w:rsidR="0073668D">
        <w:rPr>
          <w:lang w:val="nl-BE"/>
        </w:rPr>
        <w:t xml:space="preserve">om </w:t>
      </w:r>
      <w:r w:rsidR="00757D2F">
        <w:rPr>
          <w:lang w:val="nl-BE"/>
        </w:rPr>
        <w:t>snel (al dan niet real-time)</w:t>
      </w:r>
      <w:r w:rsidR="0073668D">
        <w:rPr>
          <w:lang w:val="nl-BE"/>
        </w:rPr>
        <w:t xml:space="preserve"> </w:t>
      </w:r>
      <w:r w:rsidR="008179F1">
        <w:rPr>
          <w:lang w:val="nl-BE"/>
        </w:rPr>
        <w:t xml:space="preserve">hulp of </w:t>
      </w:r>
      <w:r w:rsidR="0073668D">
        <w:rPr>
          <w:lang w:val="nl-BE"/>
        </w:rPr>
        <w:t>advies te krijgen vanop afstand</w:t>
      </w:r>
      <w:r>
        <w:rPr>
          <w:lang w:val="nl-BE"/>
        </w:rPr>
        <w:t xml:space="preserve">. Zo wil </w:t>
      </w:r>
      <w:r w:rsidR="00757D2F">
        <w:rPr>
          <w:lang w:val="nl-BE"/>
        </w:rPr>
        <w:t>je</w:t>
      </w:r>
      <w:r>
        <w:rPr>
          <w:lang w:val="nl-BE"/>
        </w:rPr>
        <w:t xml:space="preserve"> </w:t>
      </w:r>
      <w:r w:rsidR="008179F1">
        <w:rPr>
          <w:lang w:val="nl-BE"/>
        </w:rPr>
        <w:t>tijdens</w:t>
      </w:r>
      <w:r w:rsidR="00757D2F">
        <w:rPr>
          <w:lang w:val="nl-BE"/>
        </w:rPr>
        <w:t xml:space="preserve"> jouw</w:t>
      </w:r>
      <w:r>
        <w:rPr>
          <w:lang w:val="nl-BE"/>
        </w:rPr>
        <w:t xml:space="preserve"> reis </w:t>
      </w:r>
      <w:r w:rsidR="008179F1">
        <w:rPr>
          <w:lang w:val="nl-BE"/>
        </w:rPr>
        <w:t>in</w:t>
      </w:r>
      <w:r>
        <w:rPr>
          <w:lang w:val="nl-BE"/>
        </w:rPr>
        <w:t xml:space="preserve"> Amerika eerst </w:t>
      </w:r>
      <w:r w:rsidR="0073668D">
        <w:rPr>
          <w:lang w:val="nl-BE"/>
        </w:rPr>
        <w:t>overleggen met een</w:t>
      </w:r>
      <w:r>
        <w:rPr>
          <w:lang w:val="nl-BE"/>
        </w:rPr>
        <w:t xml:space="preserve"> dokter in </w:t>
      </w:r>
      <w:r w:rsidR="00757D2F">
        <w:rPr>
          <w:lang w:val="nl-BE"/>
        </w:rPr>
        <w:t>het</w:t>
      </w:r>
      <w:r>
        <w:rPr>
          <w:lang w:val="nl-BE"/>
        </w:rPr>
        <w:t xml:space="preserve"> thuisland of het wel </w:t>
      </w:r>
      <w:r w:rsidR="008179F1">
        <w:rPr>
          <w:lang w:val="nl-BE"/>
        </w:rPr>
        <w:t>dringend</w:t>
      </w:r>
      <w:r>
        <w:rPr>
          <w:lang w:val="nl-BE"/>
        </w:rPr>
        <w:t xml:space="preserve"> is om in Amerika naar </w:t>
      </w:r>
      <w:r w:rsidR="008179F1">
        <w:rPr>
          <w:lang w:val="nl-BE"/>
        </w:rPr>
        <w:t>een</w:t>
      </w:r>
      <w:r>
        <w:rPr>
          <w:lang w:val="nl-BE"/>
        </w:rPr>
        <w:t xml:space="preserve"> dokter te gaan</w:t>
      </w:r>
      <w:r w:rsidR="0073668D">
        <w:rPr>
          <w:lang w:val="nl-BE"/>
        </w:rPr>
        <w:t>. Misschien kan de interventie wachten</w:t>
      </w:r>
      <w:r w:rsidR="00757D2F">
        <w:rPr>
          <w:lang w:val="nl-BE"/>
        </w:rPr>
        <w:t xml:space="preserve"> tot je</w:t>
      </w:r>
      <w:r w:rsidR="008179F1">
        <w:rPr>
          <w:lang w:val="nl-BE"/>
        </w:rPr>
        <w:t xml:space="preserve"> terug thuis ben</w:t>
      </w:r>
      <w:r w:rsidR="00757D2F">
        <w:rPr>
          <w:lang w:val="nl-BE"/>
        </w:rPr>
        <w:t>t</w:t>
      </w:r>
      <w:r>
        <w:rPr>
          <w:lang w:val="nl-BE"/>
        </w:rPr>
        <w:t xml:space="preserve">. </w:t>
      </w:r>
      <w:r w:rsidR="00757D2F">
        <w:rPr>
          <w:lang w:val="nl-BE"/>
        </w:rPr>
        <w:t xml:space="preserve">Misschien zijn ook anderen op hetzelfde moment met dezelfde vraag aan het worstelen. </w:t>
      </w:r>
      <w:r w:rsidR="0073668D">
        <w:rPr>
          <w:lang w:val="nl-BE"/>
        </w:rPr>
        <w:t>Bovendien is het consulteren van een dokter in Amerika veel duurder dan een consultatie in Europa.</w:t>
      </w:r>
    </w:p>
    <w:p w14:paraId="0F683F23" w14:textId="4FB3A99A" w:rsidR="00985E8E" w:rsidRDefault="00985E8E" w:rsidP="00CD559F">
      <w:pPr>
        <w:rPr>
          <w:lang w:val="nl-BE"/>
        </w:rPr>
      </w:pPr>
      <w:r>
        <w:rPr>
          <w:lang w:val="nl-BE"/>
        </w:rPr>
        <w:t xml:space="preserve">Evengoed kan jouw dokter op zijn beurt zoek </w:t>
      </w:r>
      <w:r w:rsidR="00757D2F">
        <w:rPr>
          <w:lang w:val="nl-BE"/>
        </w:rPr>
        <w:t xml:space="preserve">op </w:t>
      </w:r>
      <w:r>
        <w:rPr>
          <w:lang w:val="nl-BE"/>
        </w:rPr>
        <w:t>zijn naar een ideale tablet applicatie voor zijn dochter.</w:t>
      </w:r>
      <w:r w:rsidR="00757D2F">
        <w:rPr>
          <w:lang w:val="nl-BE"/>
        </w:rPr>
        <w:t xml:space="preserve"> Daar weet jij dan wel weer het antwoord.</w:t>
      </w:r>
    </w:p>
    <w:p w14:paraId="66E4C05A" w14:textId="482F397E" w:rsidR="00CD559F" w:rsidRDefault="00757D2F" w:rsidP="00CD559F">
      <w:pPr>
        <w:rPr>
          <w:lang w:val="nl-BE"/>
        </w:rPr>
      </w:pPr>
      <w:r>
        <w:rPr>
          <w:lang w:val="nl-BE"/>
        </w:rPr>
        <w:t>E</w:t>
      </w:r>
      <w:r w:rsidR="00CD559F">
        <w:rPr>
          <w:lang w:val="nl-BE"/>
        </w:rPr>
        <w:t xml:space="preserve">en webapplicatie </w:t>
      </w:r>
      <w:r>
        <w:rPr>
          <w:lang w:val="nl-BE"/>
        </w:rPr>
        <w:t xml:space="preserve">kan hier </w:t>
      </w:r>
      <w:r w:rsidR="00985E8E">
        <w:rPr>
          <w:lang w:val="nl-BE"/>
        </w:rPr>
        <w:t>hulp bieden waarbi</w:t>
      </w:r>
      <w:r w:rsidR="00782A99">
        <w:rPr>
          <w:lang w:val="nl-BE"/>
        </w:rPr>
        <w:t>j twee of meerdere wizards (tele</w:t>
      </w:r>
      <w:r w:rsidR="00985E8E">
        <w:rPr>
          <w:lang w:val="nl-BE"/>
        </w:rPr>
        <w:t>-helden) met elkaar in</w:t>
      </w:r>
      <w:r w:rsidR="00CD559F">
        <w:rPr>
          <w:lang w:val="nl-BE"/>
        </w:rPr>
        <w:t xml:space="preserve"> </w:t>
      </w:r>
      <w:r w:rsidR="008179F1">
        <w:rPr>
          <w:lang w:val="nl-BE"/>
        </w:rPr>
        <w:t>contact</w:t>
      </w:r>
      <w:r w:rsidR="00985E8E">
        <w:rPr>
          <w:lang w:val="nl-BE"/>
        </w:rPr>
        <w:t xml:space="preserve"> treden </w:t>
      </w:r>
      <w:r w:rsidR="00CD559F">
        <w:rPr>
          <w:lang w:val="nl-BE"/>
        </w:rPr>
        <w:t xml:space="preserve">voor een online sessie. Video, audio </w:t>
      </w:r>
      <w:r w:rsidR="008179F1">
        <w:rPr>
          <w:lang w:val="nl-BE"/>
        </w:rPr>
        <w:t>kunnen</w:t>
      </w:r>
      <w:r w:rsidR="00CD559F">
        <w:rPr>
          <w:lang w:val="nl-BE"/>
        </w:rPr>
        <w:t xml:space="preserve"> hier natuurlijk een belangrijke rol spelen.</w:t>
      </w:r>
    </w:p>
    <w:p w14:paraId="43C56EF5" w14:textId="5E208FA8" w:rsidR="00757D2F" w:rsidRDefault="00782A99" w:rsidP="00CD559F">
      <w:pPr>
        <w:rPr>
          <w:lang w:val="nl-BE"/>
        </w:rPr>
      </w:pPr>
      <w:r>
        <w:rPr>
          <w:lang w:val="nl-BE"/>
        </w:rPr>
        <w:t>Je registreert jezelf als tele</w:t>
      </w:r>
      <w:r w:rsidR="00757D2F">
        <w:rPr>
          <w:lang w:val="nl-BE"/>
        </w:rPr>
        <w:t xml:space="preserve">-held op de site en kan vanaf dit ogenblik deel nemen aan de wizard sessies. Voor het geven van advies krijg je credits. Voor het krijgen van advies worden </w:t>
      </w:r>
      <w:r w:rsidR="00D570B0">
        <w:rPr>
          <w:lang w:val="nl-BE"/>
        </w:rPr>
        <w:t xml:space="preserve">jouw </w:t>
      </w:r>
      <w:r w:rsidR="00757D2F">
        <w:rPr>
          <w:lang w:val="nl-BE"/>
        </w:rPr>
        <w:t>credits gedebiteerd. Stel zelf een bruikbaar sy</w:t>
      </w:r>
      <w:r>
        <w:rPr>
          <w:lang w:val="nl-BE"/>
        </w:rPr>
        <w:t>s</w:t>
      </w:r>
      <w:r w:rsidR="00757D2F">
        <w:rPr>
          <w:lang w:val="nl-BE"/>
        </w:rPr>
        <w:t>teem samen</w:t>
      </w:r>
      <w:r w:rsidR="00D570B0">
        <w:rPr>
          <w:lang w:val="nl-BE"/>
        </w:rPr>
        <w:t xml:space="preserve"> voor het verbruiken of verdienen van credits</w:t>
      </w:r>
      <w:r w:rsidR="00757D2F">
        <w:rPr>
          <w:lang w:val="nl-BE"/>
        </w:rPr>
        <w:t>.</w:t>
      </w:r>
    </w:p>
    <w:p w14:paraId="53748873" w14:textId="3CC5BF15" w:rsidR="00817155" w:rsidRPr="00817155" w:rsidRDefault="00817155" w:rsidP="00C328B7">
      <w:pPr>
        <w:pStyle w:val="Heading2"/>
        <w:rPr>
          <w:lang w:val="nl-BE"/>
        </w:rPr>
      </w:pPr>
      <w:bookmarkStart w:id="1" w:name="_Toc431843094"/>
      <w:r>
        <w:rPr>
          <w:lang w:val="nl-BE"/>
        </w:rPr>
        <w:t>Aantal personen</w:t>
      </w:r>
      <w:r w:rsidR="00C328B7">
        <w:rPr>
          <w:lang w:val="nl-BE"/>
        </w:rPr>
        <w:t xml:space="preserve">: </w:t>
      </w:r>
      <w:r w:rsidR="00CD559F">
        <w:rPr>
          <w:lang w:val="nl-BE"/>
        </w:rPr>
        <w:t>3</w:t>
      </w:r>
      <w:bookmarkEnd w:id="1"/>
      <w:r w:rsidR="00E53A0B">
        <w:rPr>
          <w:lang w:val="nl-BE"/>
        </w:rPr>
        <w:t xml:space="preserve"> - 4</w:t>
      </w:r>
      <w:bookmarkStart w:id="2" w:name="_GoBack"/>
      <w:bookmarkEnd w:id="2"/>
    </w:p>
    <w:p w14:paraId="7EC8D39F" w14:textId="2CAF382A" w:rsidR="00CA432A" w:rsidRDefault="00CA432A" w:rsidP="00CA432A">
      <w:pPr>
        <w:pStyle w:val="Heading1"/>
        <w:rPr>
          <w:lang w:val="nl-BE"/>
        </w:rPr>
      </w:pPr>
      <w:bookmarkStart w:id="3" w:name="_Toc431843095"/>
      <w:r>
        <w:rPr>
          <w:lang w:val="nl-BE"/>
        </w:rPr>
        <w:t>Vereisten</w:t>
      </w:r>
      <w:bookmarkEnd w:id="3"/>
    </w:p>
    <w:p w14:paraId="7D3E8D41" w14:textId="3CD696F4" w:rsidR="0003395E" w:rsidRDefault="006400E0" w:rsidP="006400E0">
      <w:pPr>
        <w:pStyle w:val="Heading2"/>
        <w:rPr>
          <w:lang w:val="nl-BE"/>
        </w:rPr>
      </w:pPr>
      <w:bookmarkStart w:id="4" w:name="_Toc431843096"/>
      <w:r>
        <w:rPr>
          <w:lang w:val="nl-BE"/>
        </w:rPr>
        <w:t>Front End</w:t>
      </w:r>
      <w:bookmarkEnd w:id="4"/>
    </w:p>
    <w:p w14:paraId="53FED2DD" w14:textId="53F468C7" w:rsidR="0003516F" w:rsidRDefault="0003516F" w:rsidP="0003516F">
      <w:pPr>
        <w:rPr>
          <w:lang w:val="nl-BE"/>
        </w:rPr>
      </w:pPr>
      <w:r>
        <w:rPr>
          <w:lang w:val="nl-BE"/>
        </w:rPr>
        <w:t>De front van de applicatie bestaat uit verschillende delen.</w:t>
      </w:r>
    </w:p>
    <w:p w14:paraId="6B95268A" w14:textId="0DD98CE6" w:rsidR="0003516F" w:rsidRDefault="00D570B0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De w</w:t>
      </w:r>
      <w:r w:rsidR="0003516F">
        <w:rPr>
          <w:lang w:val="nl-BE"/>
        </w:rPr>
        <w:t>elkom pagina</w:t>
      </w:r>
      <w:r>
        <w:rPr>
          <w:lang w:val="nl-BE"/>
        </w:rPr>
        <w:t xml:space="preserve"> toont een </w:t>
      </w:r>
      <w:r w:rsidR="00CD559F">
        <w:rPr>
          <w:lang w:val="nl-BE"/>
        </w:rPr>
        <w:t>overzicht van t</w:t>
      </w:r>
      <w:r w:rsidR="00782A99">
        <w:rPr>
          <w:lang w:val="nl-BE"/>
        </w:rPr>
        <w:t>ele</w:t>
      </w:r>
      <w:r w:rsidR="00CD559F">
        <w:rPr>
          <w:lang w:val="nl-BE"/>
        </w:rPr>
        <w:t>-helden</w:t>
      </w:r>
      <w:r w:rsidR="00610FFB">
        <w:rPr>
          <w:lang w:val="nl-BE"/>
        </w:rPr>
        <w:t xml:space="preserve"> per domein.</w:t>
      </w:r>
    </w:p>
    <w:p w14:paraId="5D4FEEA7" w14:textId="40801E7B" w:rsidR="00CD559F" w:rsidRPr="00CD559F" w:rsidRDefault="00CD559F" w:rsidP="0075170E">
      <w:pPr>
        <w:pStyle w:val="ListParagraph"/>
        <w:numPr>
          <w:ilvl w:val="0"/>
          <w:numId w:val="22"/>
        </w:numPr>
        <w:rPr>
          <w:lang w:val="nl-BE"/>
        </w:rPr>
      </w:pPr>
      <w:r w:rsidRPr="00CD559F">
        <w:rPr>
          <w:lang w:val="nl-BE"/>
        </w:rPr>
        <w:t>Profile pagina</w:t>
      </w:r>
      <w:r w:rsidR="00610FFB">
        <w:rPr>
          <w:lang w:val="nl-BE"/>
        </w:rPr>
        <w:t xml:space="preserve"> van een geregistreerde persoon.</w:t>
      </w:r>
    </w:p>
    <w:p w14:paraId="10B5C865" w14:textId="77777777" w:rsidR="009B26DD" w:rsidRDefault="009B26DD" w:rsidP="009B26DD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Een pagina beschrijft de werking van de applicatie op een visueel aantrekkelijke manier. Dit is geen alledaagse tekstpagina.</w:t>
      </w:r>
    </w:p>
    <w:p w14:paraId="566F9EB1" w14:textId="3BF6902E" w:rsidR="006400E0" w:rsidRDefault="006400E0" w:rsidP="006400E0">
      <w:pPr>
        <w:pStyle w:val="Heading2"/>
        <w:rPr>
          <w:lang w:val="nl-BE"/>
        </w:rPr>
      </w:pPr>
      <w:bookmarkStart w:id="5" w:name="_Toc431843097"/>
      <w:r>
        <w:rPr>
          <w:lang w:val="nl-BE"/>
        </w:rPr>
        <w:t>Back End</w:t>
      </w:r>
      <w:bookmarkEnd w:id="5"/>
    </w:p>
    <w:p w14:paraId="6D2073AC" w14:textId="77777777" w:rsidR="009B26DD" w:rsidRDefault="009B26DD" w:rsidP="009B26DD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Alle data wordt opgeslagen en is voorzien van een timestamp.</w:t>
      </w:r>
    </w:p>
    <w:p w14:paraId="71B4B511" w14:textId="7433C1D8" w:rsidR="009B26DD" w:rsidRDefault="009B26DD" w:rsidP="009B26DD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lastRenderedPageBreak/>
        <w:t>Je kan in real-time een persoon selecteren om er mee te communiceren.</w:t>
      </w:r>
    </w:p>
    <w:p w14:paraId="5CF9F010" w14:textId="6EDCAB9F" w:rsidR="0003516F" w:rsidRPr="00D547EE" w:rsidRDefault="009B26DD" w:rsidP="001B34AC">
      <w:pPr>
        <w:pStyle w:val="ListParagraph"/>
        <w:numPr>
          <w:ilvl w:val="0"/>
          <w:numId w:val="0"/>
        </w:numPr>
        <w:ind w:left="720"/>
        <w:rPr>
          <w:lang w:val="nl-BE"/>
        </w:rPr>
      </w:pPr>
      <w:r w:rsidRPr="00D547EE">
        <w:rPr>
          <w:lang w:val="nl-BE"/>
        </w:rPr>
        <w:t>De administrator kan ongewenste personen, of personen met voortdurend foutief advies, verhinderen o</w:t>
      </w:r>
      <w:r w:rsidR="00782A99">
        <w:rPr>
          <w:lang w:val="nl-BE"/>
        </w:rPr>
        <w:t>m verder lid te zijn van de tele</w:t>
      </w:r>
      <w:r w:rsidRPr="00D547EE">
        <w:rPr>
          <w:lang w:val="nl-BE"/>
        </w:rPr>
        <w:t>-held community.</w:t>
      </w:r>
    </w:p>
    <w:p w14:paraId="2B886174" w14:textId="77777777" w:rsidR="00AC38DA" w:rsidRDefault="009442B6" w:rsidP="00AC38DA">
      <w:pPr>
        <w:pStyle w:val="Heading1"/>
        <w:rPr>
          <w:lang w:val="nl-BE"/>
        </w:rPr>
      </w:pPr>
      <w:bookmarkStart w:id="6" w:name="_Toc431843098"/>
      <w:r>
        <w:rPr>
          <w:lang w:val="nl-BE"/>
        </w:rPr>
        <w:t>Uitwerking</w:t>
      </w:r>
      <w:bookmarkStart w:id="7" w:name="_Toc431837708"/>
      <w:bookmarkStart w:id="8" w:name="_Toc431839737"/>
      <w:bookmarkEnd w:id="6"/>
      <w:r w:rsidR="00C76318" w:rsidRPr="00C76318">
        <w:rPr>
          <w:lang w:val="nl-BE"/>
        </w:rPr>
        <w:t xml:space="preserve"> </w:t>
      </w:r>
    </w:p>
    <w:p w14:paraId="34F287E9" w14:textId="2A0F63A0" w:rsidR="00C76318" w:rsidRDefault="00C76318" w:rsidP="00C76318">
      <w:pPr>
        <w:pStyle w:val="Heading2"/>
        <w:rPr>
          <w:lang w:val="nl-BE"/>
        </w:rPr>
      </w:pPr>
      <w:bookmarkStart w:id="9" w:name="_Toc431843099"/>
      <w:r>
        <w:rPr>
          <w:lang w:val="nl-BE"/>
        </w:rPr>
        <w:t>Te gebruiken technologieën</w:t>
      </w:r>
      <w:bookmarkEnd w:id="7"/>
      <w:bookmarkEnd w:id="8"/>
      <w:bookmarkEnd w:id="9"/>
      <w:r>
        <w:rPr>
          <w:lang w:val="nl-BE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C76318" w14:paraId="6B32BEE0" w14:textId="77777777" w:rsidTr="007736C5">
        <w:tc>
          <w:tcPr>
            <w:tcW w:w="5225" w:type="dxa"/>
            <w:shd w:val="clear" w:color="auto" w:fill="F2F2F2" w:themeFill="background1" w:themeFillShade="F2"/>
          </w:tcPr>
          <w:p w14:paraId="5754D7F3" w14:textId="77777777" w:rsidR="00C76318" w:rsidRPr="00D61C5B" w:rsidRDefault="00C76318" w:rsidP="007736C5">
            <w:pPr>
              <w:rPr>
                <w:b/>
                <w:lang w:val="nl-BE"/>
              </w:rPr>
            </w:pPr>
            <w:r w:rsidRPr="00D61C5B">
              <w:rPr>
                <w:b/>
                <w:lang w:val="nl-BE"/>
              </w:rPr>
              <w:t>Front End</w:t>
            </w:r>
            <w:r>
              <w:rPr>
                <w:b/>
                <w:lang w:val="nl-BE"/>
              </w:rPr>
              <w:br/>
            </w:r>
            <w:r>
              <w:rPr>
                <w:lang w:val="nl-BE"/>
              </w:rPr>
              <w:t>8pt van de 20pt</w:t>
            </w:r>
          </w:p>
        </w:tc>
        <w:tc>
          <w:tcPr>
            <w:tcW w:w="5225" w:type="dxa"/>
            <w:shd w:val="clear" w:color="auto" w:fill="F2F2F2" w:themeFill="background1" w:themeFillShade="F2"/>
          </w:tcPr>
          <w:p w14:paraId="6CED6B1A" w14:textId="77777777" w:rsidR="00C76318" w:rsidRPr="00D2727A" w:rsidRDefault="00C76318" w:rsidP="007736C5">
            <w:pPr>
              <w:rPr>
                <w:lang w:val="nl-BE"/>
              </w:rPr>
            </w:pPr>
            <w:r w:rsidRPr="00D61C5B">
              <w:rPr>
                <w:b/>
                <w:lang w:val="nl-BE"/>
              </w:rPr>
              <w:t>Back End</w:t>
            </w:r>
            <w:r w:rsidRPr="00710E3A">
              <w:rPr>
                <w:szCs w:val="20"/>
                <w:lang w:val="nl-BE"/>
              </w:rPr>
              <w:t>*</w:t>
            </w:r>
            <w:r>
              <w:rPr>
                <w:b/>
                <w:lang w:val="nl-BE"/>
              </w:rPr>
              <w:br/>
            </w:r>
            <w:r>
              <w:rPr>
                <w:lang w:val="nl-BE"/>
              </w:rPr>
              <w:t>7pt van de 20pt</w:t>
            </w:r>
          </w:p>
        </w:tc>
      </w:tr>
      <w:tr w:rsidR="00C76318" w14:paraId="2A66C9CF" w14:textId="77777777" w:rsidTr="007736C5">
        <w:tc>
          <w:tcPr>
            <w:tcW w:w="5225" w:type="dxa"/>
          </w:tcPr>
          <w:p w14:paraId="14D19016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CSS Preprocessor,</w:t>
            </w:r>
          </w:p>
          <w:p w14:paraId="46916772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taskRunnner,</w:t>
            </w:r>
          </w:p>
          <w:p w14:paraId="533A56E1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front -end testing,</w:t>
            </w:r>
          </w:p>
          <w:p w14:paraId="0023E71C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LocalStorage,</w:t>
            </w:r>
          </w:p>
          <w:p w14:paraId="7C65C9D3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Maps,</w:t>
            </w:r>
          </w:p>
          <w:p w14:paraId="67FCADBF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gebruik van framework naar keuze (angular).</w:t>
            </w:r>
          </w:p>
          <w:p w14:paraId="63A2579E" w14:textId="77777777" w:rsidR="00C76318" w:rsidRDefault="00C76318" w:rsidP="007736C5">
            <w:pPr>
              <w:rPr>
                <w:lang w:val="nl-BE"/>
              </w:rPr>
            </w:pPr>
          </w:p>
        </w:tc>
        <w:tc>
          <w:tcPr>
            <w:tcW w:w="5225" w:type="dxa"/>
          </w:tcPr>
          <w:p w14:paraId="6608436E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volledig asynchroon in javascript – node.js,</w:t>
            </w:r>
          </w:p>
          <w:p w14:paraId="660FB68A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 xml:space="preserve">persistentie in </w:t>
            </w:r>
            <w:r w:rsidRPr="00A31104">
              <w:rPr>
                <w:lang w:val="nl-BE"/>
              </w:rPr>
              <w:t>een NoSQL database</w:t>
            </w:r>
            <w:r>
              <w:rPr>
                <w:lang w:val="nl-BE"/>
              </w:rPr>
              <w:t xml:space="preserve"> (mongodb),</w:t>
            </w:r>
          </w:p>
          <w:p w14:paraId="03DAB556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sockets voor multi-user integratie(socket-io),</w:t>
            </w:r>
          </w:p>
          <w:p w14:paraId="786B589D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autorisatie, authenticatie,</w:t>
            </w:r>
          </w:p>
          <w:p w14:paraId="49337DF7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minstens één integratie en één unittest(jade),</w:t>
            </w:r>
          </w:p>
          <w:p w14:paraId="57743B2E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deployment op cloud naar keuze(azure, heroku),</w:t>
            </w:r>
          </w:p>
          <w:p w14:paraId="210F345F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gebruik van framework naar keuze (express).</w:t>
            </w:r>
          </w:p>
          <w:p w14:paraId="5F58E020" w14:textId="77777777" w:rsidR="00C76318" w:rsidRDefault="00C76318" w:rsidP="007736C5">
            <w:pPr>
              <w:pStyle w:val="ListParagraph"/>
              <w:numPr>
                <w:ilvl w:val="0"/>
                <w:numId w:val="0"/>
              </w:numPr>
              <w:ind w:left="720"/>
              <w:rPr>
                <w:lang w:val="nl-BE"/>
              </w:rPr>
            </w:pPr>
          </w:p>
          <w:p w14:paraId="6F9B0DA1" w14:textId="77777777" w:rsidR="00C76318" w:rsidRPr="00710E3A" w:rsidRDefault="00C76318" w:rsidP="007736C5">
            <w:pPr>
              <w:ind w:left="49"/>
              <w:rPr>
                <w:sz w:val="16"/>
                <w:szCs w:val="16"/>
                <w:lang w:val="nl-BE"/>
              </w:rPr>
            </w:pPr>
            <w:r w:rsidRPr="00710E3A">
              <w:rPr>
                <w:sz w:val="16"/>
                <w:szCs w:val="16"/>
                <w:lang w:val="nl-BE"/>
              </w:rPr>
              <w:t>*  Default zaken, zoals gezien tijdens de lessen, staan tussen haakjes maar mogen aangepast worden.</w:t>
            </w:r>
          </w:p>
        </w:tc>
      </w:tr>
    </w:tbl>
    <w:p w14:paraId="4458C877" w14:textId="77777777" w:rsidR="00C76318" w:rsidRDefault="00C76318" w:rsidP="00C76318">
      <w:pPr>
        <w:rPr>
          <w:lang w:val="nl-BE"/>
        </w:rPr>
      </w:pPr>
    </w:p>
    <w:p w14:paraId="1D0F54E6" w14:textId="77777777" w:rsidR="00C76318" w:rsidRDefault="00C76318" w:rsidP="00C76318">
      <w:pPr>
        <w:rPr>
          <w:lang w:val="nl-BE"/>
        </w:rPr>
      </w:pPr>
      <w:r>
        <w:rPr>
          <w:lang w:val="nl-BE"/>
        </w:rPr>
        <w:t xml:space="preserve">Noot: </w:t>
      </w:r>
    </w:p>
    <w:p w14:paraId="7038C2F5" w14:textId="77777777" w:rsidR="00C76318" w:rsidRDefault="00C76318" w:rsidP="00C76318">
      <w:pPr>
        <w:pStyle w:val="ListParagraph"/>
        <w:numPr>
          <w:ilvl w:val="0"/>
          <w:numId w:val="26"/>
        </w:numPr>
        <w:rPr>
          <w:lang w:val="nl-BE"/>
        </w:rPr>
      </w:pPr>
      <w:r>
        <w:rPr>
          <w:lang w:val="nl-BE"/>
        </w:rPr>
        <w:t xml:space="preserve">Wie geen Front End volgt kan gebruik maken van een standaard HTML, Bootstrap of Express lay-out. </w:t>
      </w:r>
      <w:r>
        <w:rPr>
          <w:lang w:val="nl-BE"/>
        </w:rPr>
        <w:br/>
        <w:t>Eventueel kan een student, die enkel Front End volgt, deze front-end aanmaken als project.</w:t>
      </w:r>
    </w:p>
    <w:p w14:paraId="4C9C352D" w14:textId="77777777" w:rsidR="00C76318" w:rsidRPr="000811C8" w:rsidRDefault="00C76318" w:rsidP="00C76318">
      <w:pPr>
        <w:pStyle w:val="ListParagraph"/>
        <w:numPr>
          <w:ilvl w:val="0"/>
          <w:numId w:val="26"/>
        </w:numPr>
        <w:rPr>
          <w:lang w:val="nl-BE"/>
        </w:rPr>
      </w:pPr>
      <w:r>
        <w:rPr>
          <w:lang w:val="nl-BE"/>
        </w:rPr>
        <w:t>Wie geen Back End volgt kan alle data stockeren in een lokale JSON file.</w:t>
      </w:r>
      <w:r>
        <w:rPr>
          <w:lang w:val="nl-BE"/>
        </w:rPr>
        <w:br/>
        <w:t>Eventueel kan een student, die enkel Back End volgt, deze backend aanmaken als project.</w:t>
      </w:r>
    </w:p>
    <w:p w14:paraId="1FB0E913" w14:textId="77777777" w:rsidR="00C76318" w:rsidRDefault="00C76318" w:rsidP="00C76318">
      <w:pPr>
        <w:pStyle w:val="Heading2"/>
        <w:rPr>
          <w:lang w:val="nl-BE"/>
        </w:rPr>
      </w:pPr>
      <w:bookmarkStart w:id="10" w:name="_Toc431837709"/>
      <w:bookmarkStart w:id="11" w:name="_Toc431839738"/>
      <w:bookmarkStart w:id="12" w:name="_Toc431843100"/>
      <w:r>
        <w:rPr>
          <w:lang w:val="nl-BE"/>
        </w:rPr>
        <w:t>Vereisten</w:t>
      </w:r>
      <w:bookmarkEnd w:id="10"/>
      <w:bookmarkEnd w:id="11"/>
      <w:bookmarkEnd w:id="12"/>
    </w:p>
    <w:p w14:paraId="60EA3CB1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Programmeer in het Engels</w:t>
      </w:r>
    </w:p>
    <w:p w14:paraId="15273463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Javascript volgens de regels van de kunst (jshint als evaluatie tool)</w:t>
      </w:r>
    </w:p>
    <w:p w14:paraId="1C116487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CSS volgens de regels van de kunst (csslint als evaluatie tool)</w:t>
      </w:r>
    </w:p>
    <w:p w14:paraId="624A491C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Conventies:</w:t>
      </w:r>
    </w:p>
    <w:p w14:paraId="56E3AE9B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Gebruik de juiste css naamgevingen.</w:t>
      </w:r>
    </w:p>
    <w:p w14:paraId="77AE5EAD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Gebruik duidelijke code.</w:t>
      </w:r>
    </w:p>
    <w:p w14:paraId="7773020A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Performantie:</w:t>
      </w:r>
    </w:p>
    <w:p w14:paraId="122228C1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minifying,</w:t>
      </w:r>
    </w:p>
    <w:p w14:paraId="438235FA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concat</w:t>
      </w:r>
    </w:p>
    <w:p w14:paraId="755D84B2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performante selectoren,</w:t>
      </w:r>
    </w:p>
    <w:p w14:paraId="1FB88871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performante javascript,</w:t>
      </w:r>
    </w:p>
    <w:p w14:paraId="0557208F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foutcontrole op kritische onderdelen,</w:t>
      </w:r>
    </w:p>
    <w:p w14:paraId="7A88C8B1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zoveel mogelijk DRY en abstract (= vermijden van herhalingen) </w:t>
      </w:r>
    </w:p>
    <w:p w14:paraId="6C8817B9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Mooie, acceptabele (UI) en gebruiksvriendelijk(UX) userinterface voor zowel mobile of desktop gebruik.</w:t>
      </w:r>
    </w:p>
    <w:p w14:paraId="3C0303ED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 xml:space="preserve">Gedocumenteerd: </w:t>
      </w:r>
    </w:p>
    <w:p w14:paraId="5ABA6E57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Waar nodig, als verduidelijking, in de code </w:t>
      </w:r>
    </w:p>
    <w:p w14:paraId="3D27F83E" w14:textId="77777777" w:rsidR="00C76318" w:rsidRPr="00E55D32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Aanvullend document (min. 2 bladzijden) met de nodige paswoorden, online URL’s, werkverdeling, schatting van werkuren, grootste moeilijkheden(2) en successen(2), eventueel architectuur en database schema, eventuele referenties en persoonlijke conclusie </w:t>
      </w:r>
    </w:p>
    <w:p w14:paraId="416B26EF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Project beschikbaar op een source control systeem naar keuze.</w:t>
      </w:r>
    </w:p>
    <w:p w14:paraId="46C17272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Indien datum: ten laatste afgewerkt in de week vóór het examen. Tussentijdse evaluaties zijn mogelijk.</w:t>
      </w:r>
    </w:p>
    <w:p w14:paraId="4C9F677E" w14:textId="74CD2AC8" w:rsidR="00C76318" w:rsidRPr="00C76318" w:rsidRDefault="00C76318" w:rsidP="00C76318">
      <w:pPr>
        <w:rPr>
          <w:lang w:val="nl-BE"/>
        </w:rPr>
      </w:pPr>
      <w:r>
        <w:rPr>
          <w:lang w:val="nl-BE"/>
        </w:rPr>
        <w:t>_______________________________________________________</w:t>
      </w:r>
    </w:p>
    <w:sectPr w:rsidR="00C76318" w:rsidRPr="00C76318" w:rsidSect="00EE4D91">
      <w:headerReference w:type="even" r:id="rId9"/>
      <w:headerReference w:type="default" r:id="rId10"/>
      <w:footerReference w:type="even" r:id="rId11"/>
      <w:footerReference w:type="default" r:id="rId12"/>
      <w:pgSz w:w="11900" w:h="16840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9737C0" w14:textId="77777777" w:rsidR="0073453A" w:rsidRDefault="0073453A" w:rsidP="00CC0623">
      <w:r>
        <w:separator/>
      </w:r>
    </w:p>
  </w:endnote>
  <w:endnote w:type="continuationSeparator" w:id="0">
    <w:p w14:paraId="50E0BCA3" w14:textId="77777777" w:rsidR="0073453A" w:rsidRDefault="0073453A" w:rsidP="00CC06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Ubuntu Light">
    <w:altName w:val="Arial Narrow Italic"/>
    <w:charset w:val="00"/>
    <w:family w:val="swiss"/>
    <w:pitch w:val="variable"/>
    <w:sig w:usb0="E00002FF" w:usb1="5000205B" w:usb2="00000000" w:usb3="00000000" w:csb0="000000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875"/>
      <w:gridCol w:w="6801"/>
    </w:tblGrid>
    <w:tr w:rsidR="005B11C2" w:rsidRPr="00782A99" w14:paraId="6A7207C6" w14:textId="77777777" w:rsidTr="005B11C2">
      <w:tc>
        <w:tcPr>
          <w:tcW w:w="1815" w:type="pct"/>
        </w:tcPr>
        <w:p w14:paraId="2C6AC566" w14:textId="77777777" w:rsidR="005B11C2" w:rsidRPr="000C578D" w:rsidRDefault="005B11C2" w:rsidP="00CC0623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5498EE00" wp14:editId="09EF4654">
                <wp:extent cx="914400" cy="345702"/>
                <wp:effectExtent l="0" t="0" r="0" b="1016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14:paraId="1723A56F" w14:textId="77777777" w:rsidR="005B11C2" w:rsidRPr="00EE4D91" w:rsidRDefault="005B11C2" w:rsidP="00CC0623">
          <w:pPr>
            <w:pStyle w:val="HeaderOrFooter"/>
            <w:rPr>
              <w:lang w:val="en-US"/>
            </w:rPr>
          </w:pPr>
          <w:r w:rsidRPr="00EE4D91">
            <w:rPr>
              <w:lang w:val="en-US"/>
            </w:rPr>
            <w:t>SCHOOLJAAR 2012-2013</w:t>
          </w:r>
        </w:p>
        <w:p w14:paraId="4D8E62D3" w14:textId="77777777" w:rsidR="005B11C2" w:rsidRPr="00EE4D91" w:rsidRDefault="005B11C2" w:rsidP="00CC0623">
          <w:pPr>
            <w:pStyle w:val="HeaderOrFooter"/>
            <w:rPr>
              <w:lang w:val="en-US"/>
            </w:rPr>
          </w:pPr>
          <w:r w:rsidRPr="00EE4D91">
            <w:rPr>
              <w:lang w:val="en-US"/>
            </w:rPr>
            <w:t>NEW MEDIA AND COMMUNICATION TECHNOLOGY</w:t>
          </w:r>
        </w:p>
      </w:tc>
    </w:tr>
  </w:tbl>
  <w:p w14:paraId="33A12FF1" w14:textId="77777777" w:rsidR="005B11C2" w:rsidRPr="00EE4D91" w:rsidRDefault="005B11C2" w:rsidP="00CC0623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797"/>
      <w:gridCol w:w="6663"/>
    </w:tblGrid>
    <w:tr w:rsidR="005B11C2" w:rsidRPr="00782A99" w14:paraId="02DBE078" w14:textId="77777777" w:rsidTr="00EA5733">
      <w:tc>
        <w:tcPr>
          <w:tcW w:w="1815" w:type="pct"/>
        </w:tcPr>
        <w:p w14:paraId="57133B10" w14:textId="77777777" w:rsidR="005B11C2" w:rsidRPr="000C578D" w:rsidRDefault="005B11C2" w:rsidP="00CC0623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3B69AD34" wp14:editId="60266F91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14:paraId="17CDCBCD" w14:textId="77777777" w:rsidR="005B11C2" w:rsidRPr="00EE4D91" w:rsidRDefault="002F5373" w:rsidP="00DA0E49">
          <w:pPr>
            <w:pStyle w:val="HeaderOrFooter"/>
            <w:jc w:val="right"/>
            <w:rPr>
              <w:lang w:val="en-US"/>
            </w:rPr>
          </w:pPr>
          <w:r w:rsidRPr="00EE4D91">
            <w:rPr>
              <w:lang w:val="en-US"/>
            </w:rPr>
            <w:t>NMCT.BE</w:t>
          </w:r>
        </w:p>
        <w:p w14:paraId="4D103C08" w14:textId="77777777" w:rsidR="005B11C2" w:rsidRPr="00EE4D91" w:rsidRDefault="005B11C2" w:rsidP="00DA0E49">
          <w:pPr>
            <w:pStyle w:val="HeaderOrFooter"/>
            <w:jc w:val="right"/>
            <w:rPr>
              <w:lang w:val="en-US"/>
            </w:rPr>
          </w:pPr>
          <w:r w:rsidRPr="00EE4D91">
            <w:rPr>
              <w:lang w:val="en-US"/>
            </w:rPr>
            <w:t>NEW MEDIA AND COMMUNICATION TECHNOLOGY</w:t>
          </w:r>
        </w:p>
      </w:tc>
    </w:tr>
  </w:tbl>
  <w:p w14:paraId="483EFBBD" w14:textId="77777777" w:rsidR="005B11C2" w:rsidRPr="00BD0A88" w:rsidRDefault="005B11C2" w:rsidP="00BD0A88">
    <w:pPr>
      <w:pStyle w:val="Footer"/>
      <w:jc w:val="center"/>
      <w:rPr>
        <w:color w:val="BFBFBF" w:themeColor="background1" w:themeShade="BF"/>
      </w:rPr>
    </w:pP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begin"/>
    </w:r>
    <w:r w:rsidRPr="00BD0A88">
      <w:rPr>
        <w:rStyle w:val="PageNumber"/>
        <w:b/>
        <w:color w:val="BFBFBF" w:themeColor="background1" w:themeShade="BF"/>
        <w:sz w:val="18"/>
        <w:szCs w:val="18"/>
      </w:rPr>
      <w:instrText xml:space="preserve"> PAGE </w:instrText>
    </w: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separate"/>
    </w:r>
    <w:r w:rsidR="00E53A0B">
      <w:rPr>
        <w:rStyle w:val="PageNumber"/>
        <w:b/>
        <w:noProof/>
        <w:color w:val="BFBFBF" w:themeColor="background1" w:themeShade="BF"/>
        <w:sz w:val="18"/>
        <w:szCs w:val="18"/>
      </w:rPr>
      <w:t>1</w:t>
    </w: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055F90" w14:textId="77777777" w:rsidR="0073453A" w:rsidRDefault="0073453A" w:rsidP="00CC0623">
      <w:r>
        <w:separator/>
      </w:r>
    </w:p>
  </w:footnote>
  <w:footnote w:type="continuationSeparator" w:id="0">
    <w:p w14:paraId="60489FA2" w14:textId="77777777" w:rsidR="0073453A" w:rsidRDefault="0073453A" w:rsidP="00CC06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875"/>
      <w:gridCol w:w="6801"/>
    </w:tblGrid>
    <w:tr w:rsidR="005B11C2" w:rsidRPr="000C578D" w14:paraId="67F2301F" w14:textId="77777777" w:rsidTr="005B11C2">
      <w:trPr>
        <w:trHeight w:val="193"/>
      </w:trPr>
      <w:tc>
        <w:tcPr>
          <w:tcW w:w="1815" w:type="pct"/>
          <w:vMerge w:val="restart"/>
          <w:tcBorders>
            <w:right w:val="single" w:sz="18" w:space="0" w:color="E85E00"/>
          </w:tcBorders>
        </w:tcPr>
        <w:p w14:paraId="04E538BD" w14:textId="77777777" w:rsidR="005B11C2" w:rsidRPr="000C578D" w:rsidRDefault="005B11C2" w:rsidP="00CC0623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778E3AEF" wp14:editId="2677C9A1">
                <wp:extent cx="906946" cy="463550"/>
                <wp:effectExtent l="0" t="0" r="7620" b="0"/>
                <wp:docPr id="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52" cy="463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14:paraId="68BE4F39" w14:textId="77777777" w:rsidR="005B11C2" w:rsidRPr="000C578D" w:rsidRDefault="005B11C2" w:rsidP="00CC0623">
          <w:pPr>
            <w:pStyle w:val="HeaderOrFooter"/>
          </w:pPr>
        </w:p>
      </w:tc>
    </w:tr>
    <w:tr w:rsidR="005B11C2" w:rsidRPr="000C578D" w14:paraId="3277D3D8" w14:textId="77777777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14:paraId="512CFD1D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14:paraId="45F711EF" w14:textId="77777777" w:rsidR="005B11C2" w:rsidRDefault="005B11C2" w:rsidP="00CC0623">
          <w:pPr>
            <w:pStyle w:val="HeaderOrFooter"/>
          </w:pPr>
          <w:r>
            <w:t>EXTRA</w:t>
          </w:r>
        </w:p>
      </w:tc>
    </w:tr>
    <w:tr w:rsidR="005B11C2" w:rsidRPr="000C578D" w14:paraId="03EB4795" w14:textId="77777777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14:paraId="3A06CD07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</w:tcPr>
        <w:p w14:paraId="31F44AEE" w14:textId="77777777" w:rsidR="005B11C2" w:rsidRDefault="005B11C2" w:rsidP="00CC0623">
          <w:pPr>
            <w:pStyle w:val="HeaderOrFooter"/>
          </w:pPr>
          <w:r>
            <w:t xml:space="preserve">KORTE TITEL </w:t>
          </w:r>
          <w:r w:rsidRPr="00AD0A1F">
            <w:t>WERKDOCUMENT</w:t>
          </w:r>
        </w:p>
      </w:tc>
    </w:tr>
  </w:tbl>
  <w:p w14:paraId="7425DEAA" w14:textId="77777777" w:rsidR="005B11C2" w:rsidRDefault="005B11C2" w:rsidP="00CC062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797"/>
      <w:gridCol w:w="6663"/>
    </w:tblGrid>
    <w:tr w:rsidR="005B11C2" w:rsidRPr="000C578D" w14:paraId="6D42587C" w14:textId="77777777" w:rsidTr="00A029A7">
      <w:trPr>
        <w:trHeight w:val="193"/>
      </w:trPr>
      <w:tc>
        <w:tcPr>
          <w:tcW w:w="1815" w:type="pct"/>
          <w:vMerge w:val="restart"/>
        </w:tcPr>
        <w:p w14:paraId="76F0F00B" w14:textId="77777777" w:rsidR="005B11C2" w:rsidRPr="000C578D" w:rsidRDefault="005B11C2" w:rsidP="00CC0623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5C7EE10E" wp14:editId="0A8CBF70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14:paraId="1435C139" w14:textId="77777777" w:rsidR="005B11C2" w:rsidRPr="00DB3CA4" w:rsidRDefault="005B11C2" w:rsidP="00CC0623">
          <w:pPr>
            <w:pStyle w:val="HeaderOrFooter"/>
          </w:pPr>
        </w:p>
      </w:tc>
    </w:tr>
    <w:tr w:rsidR="005B11C2" w:rsidRPr="000C578D" w14:paraId="34BD33F6" w14:textId="77777777" w:rsidTr="00A029A7">
      <w:trPr>
        <w:trHeight w:val="125"/>
      </w:trPr>
      <w:tc>
        <w:tcPr>
          <w:tcW w:w="1815" w:type="pct"/>
          <w:vMerge/>
        </w:tcPr>
        <w:p w14:paraId="25497067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14:paraId="0D69F3DE" w14:textId="77777777" w:rsidR="005B11C2" w:rsidRPr="00DB3CA4" w:rsidRDefault="005B11C2" w:rsidP="00CC0623">
          <w:pPr>
            <w:pStyle w:val="HeaderOrFooter"/>
          </w:pPr>
        </w:p>
      </w:tc>
    </w:tr>
    <w:tr w:rsidR="005B11C2" w:rsidRPr="000C578D" w14:paraId="5325C903" w14:textId="77777777" w:rsidTr="00A029A7">
      <w:trPr>
        <w:trHeight w:val="125"/>
      </w:trPr>
      <w:tc>
        <w:tcPr>
          <w:tcW w:w="1815" w:type="pct"/>
          <w:vMerge/>
        </w:tcPr>
        <w:p w14:paraId="597F3391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14:paraId="7FEA1B49" w14:textId="17470AC4" w:rsidR="005B11C2" w:rsidRPr="00DB3CA4" w:rsidRDefault="00817155" w:rsidP="00CD559F">
          <w:pPr>
            <w:pStyle w:val="HeaderOrFooter"/>
            <w:jc w:val="right"/>
          </w:pPr>
          <w:r>
            <w:t xml:space="preserve">PROJECT </w:t>
          </w:r>
          <w:r w:rsidR="00CD559F">
            <w:t>TELEHEALTH</w:t>
          </w:r>
        </w:p>
      </w:tc>
    </w:tr>
  </w:tbl>
  <w:p w14:paraId="6B9D5DEA" w14:textId="77777777" w:rsidR="005B11C2" w:rsidRDefault="005B11C2" w:rsidP="00CC0623">
    <w:pPr>
      <w:pStyle w:val="HeaderOrFoo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2813014"/>
    <w:multiLevelType w:val="hybridMultilevel"/>
    <w:tmpl w:val="92228B7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F195833"/>
    <w:multiLevelType w:val="hybridMultilevel"/>
    <w:tmpl w:val="EE7C9104"/>
    <w:lvl w:ilvl="0" w:tplc="BC661DC4">
      <w:numFmt w:val="bullet"/>
      <w:pStyle w:val="ListParagraph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5D56F6D"/>
    <w:multiLevelType w:val="hybridMultilevel"/>
    <w:tmpl w:val="4DBC8940"/>
    <w:lvl w:ilvl="0" w:tplc="D0D04CE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9A163E"/>
    <w:multiLevelType w:val="hybridMultilevel"/>
    <w:tmpl w:val="7D222786"/>
    <w:lvl w:ilvl="0" w:tplc="2CC8557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A7081A"/>
    <w:multiLevelType w:val="hybridMultilevel"/>
    <w:tmpl w:val="5D642DF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853EB1"/>
    <w:multiLevelType w:val="hybridMultilevel"/>
    <w:tmpl w:val="9C18B93C"/>
    <w:lvl w:ilvl="0" w:tplc="1F14CE0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D73304"/>
    <w:multiLevelType w:val="hybridMultilevel"/>
    <w:tmpl w:val="F99A53EA"/>
    <w:lvl w:ilvl="0" w:tplc="2766F44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076EDA"/>
    <w:multiLevelType w:val="hybridMultilevel"/>
    <w:tmpl w:val="87CC1278"/>
    <w:lvl w:ilvl="0" w:tplc="AE127AC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8D6F45"/>
    <w:multiLevelType w:val="hybridMultilevel"/>
    <w:tmpl w:val="DE224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41289B"/>
    <w:multiLevelType w:val="hybridMultilevel"/>
    <w:tmpl w:val="DD86E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AF03961"/>
    <w:multiLevelType w:val="hybridMultilevel"/>
    <w:tmpl w:val="B3CC163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F3F13CE"/>
    <w:multiLevelType w:val="hybridMultilevel"/>
    <w:tmpl w:val="2CE488C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0FD6B66"/>
    <w:multiLevelType w:val="hybridMultilevel"/>
    <w:tmpl w:val="D28619B4"/>
    <w:lvl w:ilvl="0" w:tplc="E94CC31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B61351"/>
    <w:multiLevelType w:val="hybridMultilevel"/>
    <w:tmpl w:val="6C4CF6B8"/>
    <w:lvl w:ilvl="0" w:tplc="1F14CE0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24"/>
  </w:num>
  <w:num w:numId="14">
    <w:abstractNumId w:val="12"/>
  </w:num>
  <w:num w:numId="15">
    <w:abstractNumId w:val="11"/>
  </w:num>
  <w:num w:numId="16">
    <w:abstractNumId w:val="16"/>
  </w:num>
  <w:num w:numId="17">
    <w:abstractNumId w:val="14"/>
  </w:num>
  <w:num w:numId="18">
    <w:abstractNumId w:val="25"/>
  </w:num>
  <w:num w:numId="19">
    <w:abstractNumId w:val="22"/>
  </w:num>
  <w:num w:numId="20">
    <w:abstractNumId w:val="23"/>
  </w:num>
  <w:num w:numId="21">
    <w:abstractNumId w:val="19"/>
  </w:num>
  <w:num w:numId="22">
    <w:abstractNumId w:val="26"/>
  </w:num>
  <w:num w:numId="23">
    <w:abstractNumId w:val="17"/>
  </w:num>
  <w:num w:numId="24">
    <w:abstractNumId w:val="15"/>
  </w:num>
  <w:num w:numId="25">
    <w:abstractNumId w:val="18"/>
  </w:num>
  <w:num w:numId="26">
    <w:abstractNumId w:val="21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C08"/>
    <w:rsid w:val="00003B50"/>
    <w:rsid w:val="0003395E"/>
    <w:rsid w:val="0003516F"/>
    <w:rsid w:val="00045FD7"/>
    <w:rsid w:val="0005421E"/>
    <w:rsid w:val="000748DA"/>
    <w:rsid w:val="0008645E"/>
    <w:rsid w:val="000A59E4"/>
    <w:rsid w:val="000B673F"/>
    <w:rsid w:val="000C0D22"/>
    <w:rsid w:val="000C578D"/>
    <w:rsid w:val="000C7845"/>
    <w:rsid w:val="000E48FB"/>
    <w:rsid w:val="00123439"/>
    <w:rsid w:val="0012701E"/>
    <w:rsid w:val="00142797"/>
    <w:rsid w:val="00150E17"/>
    <w:rsid w:val="00167E6C"/>
    <w:rsid w:val="00180974"/>
    <w:rsid w:val="00190EBB"/>
    <w:rsid w:val="00196A6F"/>
    <w:rsid w:val="001D09FC"/>
    <w:rsid w:val="001D639F"/>
    <w:rsid w:val="001D7A83"/>
    <w:rsid w:val="001E525D"/>
    <w:rsid w:val="002205DB"/>
    <w:rsid w:val="00271462"/>
    <w:rsid w:val="00272925"/>
    <w:rsid w:val="00276006"/>
    <w:rsid w:val="002A0AB0"/>
    <w:rsid w:val="002C1948"/>
    <w:rsid w:val="002E7372"/>
    <w:rsid w:val="002F5373"/>
    <w:rsid w:val="002F65E6"/>
    <w:rsid w:val="00302398"/>
    <w:rsid w:val="00316552"/>
    <w:rsid w:val="00337864"/>
    <w:rsid w:val="003917DB"/>
    <w:rsid w:val="003A50C7"/>
    <w:rsid w:val="003A6CDD"/>
    <w:rsid w:val="003B2809"/>
    <w:rsid w:val="003C036C"/>
    <w:rsid w:val="003D1661"/>
    <w:rsid w:val="003D7A25"/>
    <w:rsid w:val="003E20F2"/>
    <w:rsid w:val="003E4C30"/>
    <w:rsid w:val="00403EE5"/>
    <w:rsid w:val="0044272D"/>
    <w:rsid w:val="004734B8"/>
    <w:rsid w:val="004A6459"/>
    <w:rsid w:val="004C3292"/>
    <w:rsid w:val="004C7316"/>
    <w:rsid w:val="004D0D83"/>
    <w:rsid w:val="004E3793"/>
    <w:rsid w:val="005171B0"/>
    <w:rsid w:val="00542961"/>
    <w:rsid w:val="00546601"/>
    <w:rsid w:val="00570CF1"/>
    <w:rsid w:val="00576AC1"/>
    <w:rsid w:val="0058286F"/>
    <w:rsid w:val="0059033D"/>
    <w:rsid w:val="005B11C2"/>
    <w:rsid w:val="005B326B"/>
    <w:rsid w:val="005C2AB4"/>
    <w:rsid w:val="005D5C3E"/>
    <w:rsid w:val="005E049C"/>
    <w:rsid w:val="006007B0"/>
    <w:rsid w:val="00602FE9"/>
    <w:rsid w:val="00610FFB"/>
    <w:rsid w:val="006400E0"/>
    <w:rsid w:val="00646D5B"/>
    <w:rsid w:val="006A55F8"/>
    <w:rsid w:val="006C09F6"/>
    <w:rsid w:val="006C1864"/>
    <w:rsid w:val="006D6CE1"/>
    <w:rsid w:val="00725E1D"/>
    <w:rsid w:val="0073453A"/>
    <w:rsid w:val="00736338"/>
    <w:rsid w:val="0073668D"/>
    <w:rsid w:val="00757D2F"/>
    <w:rsid w:val="00770FF1"/>
    <w:rsid w:val="00775BB5"/>
    <w:rsid w:val="00782A99"/>
    <w:rsid w:val="007A571A"/>
    <w:rsid w:val="007A5BAE"/>
    <w:rsid w:val="007B17C0"/>
    <w:rsid w:val="007C0CA9"/>
    <w:rsid w:val="007D0FC2"/>
    <w:rsid w:val="007E1413"/>
    <w:rsid w:val="0081597C"/>
    <w:rsid w:val="00817155"/>
    <w:rsid w:val="008179F1"/>
    <w:rsid w:val="00841C93"/>
    <w:rsid w:val="008460B9"/>
    <w:rsid w:val="00862162"/>
    <w:rsid w:val="008762E6"/>
    <w:rsid w:val="0088095E"/>
    <w:rsid w:val="00880A8D"/>
    <w:rsid w:val="00881083"/>
    <w:rsid w:val="008826CD"/>
    <w:rsid w:val="00897B1E"/>
    <w:rsid w:val="008C3705"/>
    <w:rsid w:val="008D0D22"/>
    <w:rsid w:val="008E45D9"/>
    <w:rsid w:val="009442B6"/>
    <w:rsid w:val="00985E8E"/>
    <w:rsid w:val="00986628"/>
    <w:rsid w:val="00986F55"/>
    <w:rsid w:val="0099140C"/>
    <w:rsid w:val="009933B1"/>
    <w:rsid w:val="009A0DE3"/>
    <w:rsid w:val="009A34FF"/>
    <w:rsid w:val="009B1C08"/>
    <w:rsid w:val="009B26DD"/>
    <w:rsid w:val="009D39E0"/>
    <w:rsid w:val="009E6017"/>
    <w:rsid w:val="00A029A7"/>
    <w:rsid w:val="00A35F8D"/>
    <w:rsid w:val="00A63A3D"/>
    <w:rsid w:val="00A77FB6"/>
    <w:rsid w:val="00A93EDB"/>
    <w:rsid w:val="00A94BE6"/>
    <w:rsid w:val="00AA55B0"/>
    <w:rsid w:val="00AC38DA"/>
    <w:rsid w:val="00AD0A1F"/>
    <w:rsid w:val="00AD1563"/>
    <w:rsid w:val="00AE3434"/>
    <w:rsid w:val="00B11132"/>
    <w:rsid w:val="00B226C1"/>
    <w:rsid w:val="00B24839"/>
    <w:rsid w:val="00B3369D"/>
    <w:rsid w:val="00B36F11"/>
    <w:rsid w:val="00B40A81"/>
    <w:rsid w:val="00B666BF"/>
    <w:rsid w:val="00B67A56"/>
    <w:rsid w:val="00BC5961"/>
    <w:rsid w:val="00BD0A88"/>
    <w:rsid w:val="00BF0E04"/>
    <w:rsid w:val="00C00634"/>
    <w:rsid w:val="00C02078"/>
    <w:rsid w:val="00C04964"/>
    <w:rsid w:val="00C0728B"/>
    <w:rsid w:val="00C1605C"/>
    <w:rsid w:val="00C328B7"/>
    <w:rsid w:val="00C32B7F"/>
    <w:rsid w:val="00C60FD0"/>
    <w:rsid w:val="00C76318"/>
    <w:rsid w:val="00C836A8"/>
    <w:rsid w:val="00CA432A"/>
    <w:rsid w:val="00CA4C22"/>
    <w:rsid w:val="00CB69DF"/>
    <w:rsid w:val="00CC0623"/>
    <w:rsid w:val="00CC462C"/>
    <w:rsid w:val="00CD559F"/>
    <w:rsid w:val="00D04821"/>
    <w:rsid w:val="00D150F2"/>
    <w:rsid w:val="00D312F1"/>
    <w:rsid w:val="00D43F51"/>
    <w:rsid w:val="00D547EE"/>
    <w:rsid w:val="00D570B0"/>
    <w:rsid w:val="00D60C4F"/>
    <w:rsid w:val="00D72984"/>
    <w:rsid w:val="00D94306"/>
    <w:rsid w:val="00DA0E49"/>
    <w:rsid w:val="00DB3CA4"/>
    <w:rsid w:val="00DC54BF"/>
    <w:rsid w:val="00DD1592"/>
    <w:rsid w:val="00DE10D5"/>
    <w:rsid w:val="00E13AE0"/>
    <w:rsid w:val="00E15602"/>
    <w:rsid w:val="00E53A0B"/>
    <w:rsid w:val="00E63183"/>
    <w:rsid w:val="00E65ED4"/>
    <w:rsid w:val="00E80418"/>
    <w:rsid w:val="00E9757C"/>
    <w:rsid w:val="00EA1441"/>
    <w:rsid w:val="00EA5733"/>
    <w:rsid w:val="00EB76D0"/>
    <w:rsid w:val="00ED124D"/>
    <w:rsid w:val="00EE4D91"/>
    <w:rsid w:val="00EF2E05"/>
    <w:rsid w:val="00EF744D"/>
    <w:rsid w:val="00F308A3"/>
    <w:rsid w:val="00F54527"/>
    <w:rsid w:val="00F549E8"/>
    <w:rsid w:val="00F562FC"/>
    <w:rsid w:val="00FB5D5C"/>
    <w:rsid w:val="00FC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4A69265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0623"/>
    <w:pPr>
      <w:spacing w:after="120"/>
    </w:pPr>
    <w:rPr>
      <w:rFonts w:ascii="Ubuntu Light" w:hAnsi="Ubuntu Light"/>
      <w:sz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B24839"/>
    <w:pPr>
      <w:spacing w:before="240" w:after="240"/>
      <w:outlineLvl w:val="2"/>
    </w:pPr>
    <w:rPr>
      <w:b w:val="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0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482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F2E05"/>
    <w:rPr>
      <w:rFonts w:ascii="Tahoma" w:hAnsi="Tahoma"/>
      <w:sz w:val="22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F2E05"/>
    <w:rPr>
      <w:rFonts w:ascii="Tahoma" w:hAnsi="Tahoma"/>
      <w:sz w:val="2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leGrid">
    <w:name w:val="Table Grid"/>
    <w:basedOn w:val="TableNormal"/>
    <w:uiPriority w:val="59"/>
    <w:rsid w:val="002C19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D1592"/>
  </w:style>
  <w:style w:type="paragraph" w:customStyle="1" w:styleId="HeaderOrFooter">
    <w:name w:val="HeaderOrFooter"/>
    <w:basedOn w:val="Normal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B24839"/>
    <w:rPr>
      <w:rFonts w:ascii="Ubuntu Light" w:eastAsiaTheme="majorEastAsia" w:hAnsi="Ubuntu Light" w:cstheme="majorBidi"/>
      <w:bCs/>
      <w:color w:val="E85E00"/>
      <w:lang w:val="nl-NL"/>
    </w:rPr>
  </w:style>
  <w:style w:type="paragraph" w:styleId="ListParagraph">
    <w:name w:val="List Paragraph"/>
    <w:basedOn w:val="Normal"/>
    <w:uiPriority w:val="34"/>
    <w:qFormat/>
    <w:rsid w:val="00167E6C"/>
    <w:pPr>
      <w:numPr>
        <w:numId w:val="14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150F2"/>
    <w:rPr>
      <w:rFonts w:asciiTheme="majorHAnsi" w:eastAsiaTheme="majorEastAsia" w:hAnsiTheme="majorHAnsi" w:cstheme="majorBidi"/>
      <w:i/>
      <w:iCs/>
      <w:color w:val="365F91" w:themeColor="accent1" w:themeShade="BF"/>
      <w:sz w:val="20"/>
      <w:lang w:val="nl-NL"/>
    </w:rPr>
  </w:style>
  <w:style w:type="character" w:styleId="Hyperlink">
    <w:name w:val="Hyperlink"/>
    <w:basedOn w:val="DefaultParagraphFont"/>
    <w:uiPriority w:val="99"/>
    <w:unhideWhenUsed/>
    <w:rsid w:val="0088095E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4272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72D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customStyle="1" w:styleId="figurecaption">
    <w:name w:val="figurecaption"/>
    <w:basedOn w:val="Normal"/>
    <w:link w:val="figurecaptionChar"/>
    <w:qFormat/>
    <w:rsid w:val="00E63183"/>
    <w:pPr>
      <w:jc w:val="center"/>
    </w:pPr>
    <w:rPr>
      <w:i/>
      <w:sz w:val="18"/>
    </w:rPr>
  </w:style>
  <w:style w:type="character" w:customStyle="1" w:styleId="figurecaptionChar">
    <w:name w:val="figurecaption Char"/>
    <w:basedOn w:val="DefaultParagraphFont"/>
    <w:link w:val="figurecaption"/>
    <w:rsid w:val="00E63183"/>
    <w:rPr>
      <w:rFonts w:ascii="Ubuntu Light" w:hAnsi="Ubuntu Light"/>
      <w:i/>
      <w:sz w:val="18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rsid w:val="00D04821"/>
    <w:rPr>
      <w:rFonts w:asciiTheme="majorHAnsi" w:eastAsiaTheme="majorEastAsia" w:hAnsiTheme="majorHAnsi" w:cstheme="majorBidi"/>
      <w:color w:val="365F91" w:themeColor="accent1" w:themeShade="BF"/>
      <w:sz w:val="20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9442B6"/>
    <w:pPr>
      <w:spacing w:before="240"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442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1864"/>
    <w:pPr>
      <w:spacing w:after="100"/>
      <w:ind w:left="20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0623"/>
    <w:pPr>
      <w:spacing w:after="120"/>
    </w:pPr>
    <w:rPr>
      <w:rFonts w:ascii="Ubuntu Light" w:hAnsi="Ubuntu Light"/>
      <w:sz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B24839"/>
    <w:pPr>
      <w:spacing w:before="240" w:after="240"/>
      <w:outlineLvl w:val="2"/>
    </w:pPr>
    <w:rPr>
      <w:b w:val="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0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482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F2E05"/>
    <w:rPr>
      <w:rFonts w:ascii="Tahoma" w:hAnsi="Tahoma"/>
      <w:sz w:val="22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F2E05"/>
    <w:rPr>
      <w:rFonts w:ascii="Tahoma" w:hAnsi="Tahoma"/>
      <w:sz w:val="2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leGrid">
    <w:name w:val="Table Grid"/>
    <w:basedOn w:val="TableNormal"/>
    <w:uiPriority w:val="59"/>
    <w:rsid w:val="002C19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D1592"/>
  </w:style>
  <w:style w:type="paragraph" w:customStyle="1" w:styleId="HeaderOrFooter">
    <w:name w:val="HeaderOrFooter"/>
    <w:basedOn w:val="Normal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B24839"/>
    <w:rPr>
      <w:rFonts w:ascii="Ubuntu Light" w:eastAsiaTheme="majorEastAsia" w:hAnsi="Ubuntu Light" w:cstheme="majorBidi"/>
      <w:bCs/>
      <w:color w:val="E85E00"/>
      <w:lang w:val="nl-NL"/>
    </w:rPr>
  </w:style>
  <w:style w:type="paragraph" w:styleId="ListParagraph">
    <w:name w:val="List Paragraph"/>
    <w:basedOn w:val="Normal"/>
    <w:uiPriority w:val="34"/>
    <w:qFormat/>
    <w:rsid w:val="00167E6C"/>
    <w:pPr>
      <w:numPr>
        <w:numId w:val="14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150F2"/>
    <w:rPr>
      <w:rFonts w:asciiTheme="majorHAnsi" w:eastAsiaTheme="majorEastAsia" w:hAnsiTheme="majorHAnsi" w:cstheme="majorBidi"/>
      <w:i/>
      <w:iCs/>
      <w:color w:val="365F91" w:themeColor="accent1" w:themeShade="BF"/>
      <w:sz w:val="20"/>
      <w:lang w:val="nl-NL"/>
    </w:rPr>
  </w:style>
  <w:style w:type="character" w:styleId="Hyperlink">
    <w:name w:val="Hyperlink"/>
    <w:basedOn w:val="DefaultParagraphFont"/>
    <w:uiPriority w:val="99"/>
    <w:unhideWhenUsed/>
    <w:rsid w:val="0088095E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4272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72D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customStyle="1" w:styleId="figurecaption">
    <w:name w:val="figurecaption"/>
    <w:basedOn w:val="Normal"/>
    <w:link w:val="figurecaptionChar"/>
    <w:qFormat/>
    <w:rsid w:val="00E63183"/>
    <w:pPr>
      <w:jc w:val="center"/>
    </w:pPr>
    <w:rPr>
      <w:i/>
      <w:sz w:val="18"/>
    </w:rPr>
  </w:style>
  <w:style w:type="character" w:customStyle="1" w:styleId="figurecaptionChar">
    <w:name w:val="figurecaption Char"/>
    <w:basedOn w:val="DefaultParagraphFont"/>
    <w:link w:val="figurecaption"/>
    <w:rsid w:val="00E63183"/>
    <w:rPr>
      <w:rFonts w:ascii="Ubuntu Light" w:hAnsi="Ubuntu Light"/>
      <w:i/>
      <w:sz w:val="18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rsid w:val="00D04821"/>
    <w:rPr>
      <w:rFonts w:asciiTheme="majorHAnsi" w:eastAsiaTheme="majorEastAsia" w:hAnsiTheme="majorHAnsi" w:cstheme="majorBidi"/>
      <w:color w:val="365F91" w:themeColor="accent1" w:themeShade="BF"/>
      <w:sz w:val="20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9442B6"/>
    <w:pPr>
      <w:spacing w:before="240"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442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1864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8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vinderudder\Downloads\NMCT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BAA332-B33A-3C4B-BBD7-49DFD179D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\Users\kevinderudder\Downloads\NMCT Document.dotx</Template>
  <TotalTime>470</TotalTime>
  <Pages>2</Pages>
  <Words>740</Words>
  <Characters>4219</Characters>
  <Application>Microsoft Macintosh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kevinderudder</dc:creator>
  <cp:keywords/>
  <dc:description/>
  <cp:lastModifiedBy>Kevin DeRudder</cp:lastModifiedBy>
  <cp:revision>1588</cp:revision>
  <cp:lastPrinted>2012-08-29T07:51:00Z</cp:lastPrinted>
  <dcterms:created xsi:type="dcterms:W3CDTF">2015-06-11T12:11:00Z</dcterms:created>
  <dcterms:modified xsi:type="dcterms:W3CDTF">2015-10-06T07:01:00Z</dcterms:modified>
</cp:coreProperties>
</file>