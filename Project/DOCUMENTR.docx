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B5142" w14:textId="06CC0401" w:rsidR="00770FF1" w:rsidRPr="009442B6" w:rsidRDefault="005202BE" w:rsidP="0044272D">
      <w:pPr>
        <w:pStyle w:val="Title"/>
        <w:rPr>
          <w:lang w:val="en-US"/>
        </w:rPr>
      </w:pPr>
      <w:r>
        <w:rPr>
          <w:lang w:val="en-US"/>
        </w:rPr>
        <w:t>DOCUMENTR</w:t>
      </w:r>
    </w:p>
    <w:sdt>
      <w:sdtPr>
        <w:rPr>
          <w:rFonts w:ascii="Ubuntu Light" w:eastAsiaTheme="minorEastAsia" w:hAnsi="Ubuntu Light" w:cstheme="minorBidi"/>
          <w:color w:val="auto"/>
          <w:sz w:val="20"/>
          <w:szCs w:val="24"/>
          <w:lang w:val="nl-NL"/>
        </w:rPr>
        <w:id w:val="1649007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9B03B2" w14:textId="783EE693" w:rsidR="009442B6" w:rsidRPr="00774B3F" w:rsidRDefault="009442B6">
          <w:pPr>
            <w:pStyle w:val="TOCHeading"/>
            <w:rPr>
              <w:rFonts w:ascii="Ubuntu Light" w:hAnsi="Ubuntu Light"/>
              <w:b/>
              <w:bCs/>
              <w:color w:val="E85E00"/>
            </w:rPr>
          </w:pPr>
          <w:r w:rsidRPr="00774B3F">
            <w:rPr>
              <w:rFonts w:ascii="Ubuntu Light" w:hAnsi="Ubuntu Light"/>
              <w:b/>
              <w:bCs/>
              <w:color w:val="E85E00"/>
            </w:rPr>
            <w:t>Table of Contents</w:t>
          </w:r>
        </w:p>
        <w:p w14:paraId="1E29343F" w14:textId="77777777" w:rsidR="00F651D3" w:rsidRDefault="009442B6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37701" w:history="1">
            <w:r w:rsidR="00F651D3" w:rsidRPr="00D81A65">
              <w:rPr>
                <w:rStyle w:val="Hyperlink"/>
                <w:noProof/>
                <w:lang w:val="nl-BE"/>
              </w:rPr>
              <w:t>Inleiding</w:t>
            </w:r>
            <w:r w:rsidR="00F651D3">
              <w:rPr>
                <w:noProof/>
                <w:webHidden/>
              </w:rPr>
              <w:tab/>
            </w:r>
            <w:r w:rsidR="00F651D3">
              <w:rPr>
                <w:noProof/>
                <w:webHidden/>
              </w:rPr>
              <w:fldChar w:fldCharType="begin"/>
            </w:r>
            <w:r w:rsidR="00F651D3">
              <w:rPr>
                <w:noProof/>
                <w:webHidden/>
              </w:rPr>
              <w:instrText xml:space="preserve"> PAGEREF _Toc431837701 \h </w:instrText>
            </w:r>
            <w:r w:rsidR="00F651D3">
              <w:rPr>
                <w:noProof/>
                <w:webHidden/>
              </w:rPr>
            </w:r>
            <w:r w:rsidR="00F651D3">
              <w:rPr>
                <w:noProof/>
                <w:webHidden/>
              </w:rPr>
              <w:fldChar w:fldCharType="separate"/>
            </w:r>
            <w:r w:rsidR="00F651D3">
              <w:rPr>
                <w:noProof/>
                <w:webHidden/>
              </w:rPr>
              <w:t>1</w:t>
            </w:r>
            <w:r w:rsidR="00F651D3">
              <w:rPr>
                <w:noProof/>
                <w:webHidden/>
              </w:rPr>
              <w:fldChar w:fldCharType="end"/>
            </w:r>
          </w:hyperlink>
        </w:p>
        <w:p w14:paraId="2DC61494" w14:textId="77777777" w:rsidR="00F651D3" w:rsidRDefault="00F651D3">
          <w:pPr>
            <w:pStyle w:val="TOC3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7702" w:history="1">
            <w:r w:rsidRPr="00D81A65">
              <w:rPr>
                <w:rStyle w:val="Hyperlink"/>
                <w:noProof/>
                <w:lang w:val="nl-BE"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3461" w14:textId="77777777" w:rsidR="00F651D3" w:rsidRDefault="00F651D3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7703" w:history="1">
            <w:r w:rsidRPr="00D81A65">
              <w:rPr>
                <w:rStyle w:val="Hyperlink"/>
                <w:noProof/>
                <w:lang w:val="nl-BE"/>
              </w:rPr>
              <w:t>Aantal personen: max.2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63312" w14:textId="77777777" w:rsidR="00F651D3" w:rsidRDefault="00F651D3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7704" w:history="1">
            <w:r w:rsidRPr="00D81A65">
              <w:rPr>
                <w:rStyle w:val="Hyperlink"/>
                <w:noProof/>
                <w:lang w:val="nl-BE"/>
              </w:rPr>
              <w:t>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21E78" w14:textId="77777777" w:rsidR="00F651D3" w:rsidRDefault="00F651D3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7705" w:history="1">
            <w:r w:rsidRPr="00D81A65">
              <w:rPr>
                <w:rStyle w:val="Hyperlink"/>
                <w:noProof/>
                <w:lang w:val="nl-BE"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7AEC5" w14:textId="77777777" w:rsidR="00F651D3" w:rsidRDefault="00F651D3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7706" w:history="1">
            <w:r w:rsidRPr="00D81A65">
              <w:rPr>
                <w:rStyle w:val="Hyperlink"/>
                <w:noProof/>
                <w:lang w:val="nl-BE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98DB" w14:textId="77777777" w:rsidR="00F651D3" w:rsidRDefault="00F651D3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7707" w:history="1">
            <w:r w:rsidRPr="00D81A65">
              <w:rPr>
                <w:rStyle w:val="Hyperlink"/>
                <w:noProof/>
                <w:lang w:val="nl-BE"/>
              </w:rPr>
              <w:t>Uitwerking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CC281" w14:textId="77777777" w:rsidR="00F651D3" w:rsidRDefault="00F651D3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7708" w:history="1">
            <w:r w:rsidRPr="00D81A65">
              <w:rPr>
                <w:rStyle w:val="Hyperlink"/>
                <w:noProof/>
                <w:lang w:val="nl-BE"/>
              </w:rPr>
              <w:t>Te gebruiken technologieën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AA81" w14:textId="77777777" w:rsidR="00F651D3" w:rsidRDefault="00F651D3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7709" w:history="1">
            <w:r w:rsidRPr="00D81A65">
              <w:rPr>
                <w:rStyle w:val="Hyperlink"/>
                <w:noProof/>
                <w:lang w:val="nl-BE"/>
              </w:rPr>
              <w:t>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335D2" w14:textId="29248917" w:rsidR="005202BE" w:rsidRPr="005202BE" w:rsidRDefault="009442B6" w:rsidP="00BB41A1">
          <w:r>
            <w:rPr>
              <w:b/>
              <w:bCs/>
              <w:noProof/>
            </w:rPr>
            <w:fldChar w:fldCharType="end"/>
          </w:r>
        </w:p>
      </w:sdtContent>
    </w:sdt>
    <w:p w14:paraId="79ABFBFD" w14:textId="55EF016F" w:rsidR="005202BE" w:rsidRDefault="005202BE" w:rsidP="005202BE">
      <w:pPr>
        <w:pStyle w:val="Heading1"/>
        <w:rPr>
          <w:lang w:val="nl-BE"/>
        </w:rPr>
      </w:pPr>
      <w:bookmarkStart w:id="0" w:name="_Toc431837701"/>
      <w:r>
        <w:rPr>
          <w:lang w:val="nl-BE"/>
        </w:rPr>
        <w:t>Inleiding</w:t>
      </w:r>
      <w:bookmarkEnd w:id="0"/>
    </w:p>
    <w:p w14:paraId="14A5312B" w14:textId="5EA7614B" w:rsidR="006C1864" w:rsidRDefault="00387399" w:rsidP="00387399">
      <w:pPr>
        <w:rPr>
          <w:lang w:val="nl-BE"/>
        </w:rPr>
      </w:pPr>
      <w:r>
        <w:rPr>
          <w:lang w:val="nl-BE"/>
        </w:rPr>
        <w:t>In onze digitale wereld zijn we te veel bezig met het invullen van papieren. Zo moeten we belastingspapieren, verzekeringspapieren invullen, ...</w:t>
      </w:r>
    </w:p>
    <w:p w14:paraId="058761B2" w14:textId="77777777" w:rsidR="00387399" w:rsidRDefault="00387399" w:rsidP="00387399">
      <w:pPr>
        <w:rPr>
          <w:lang w:val="nl-BE"/>
        </w:rPr>
      </w:pPr>
      <w:r>
        <w:rPr>
          <w:lang w:val="nl-BE"/>
        </w:rPr>
        <w:t>Los van het feit dat al deze papieren moeten ingevuld worden is de grootste frustratie dat bedrijven deze documenten veel te moeilijk maken.</w:t>
      </w:r>
    </w:p>
    <w:p w14:paraId="23660AC1" w14:textId="181692D4" w:rsidR="00387399" w:rsidRDefault="00387399" w:rsidP="00387399">
      <w:pPr>
        <w:rPr>
          <w:lang w:val="nl-BE"/>
        </w:rPr>
      </w:pPr>
      <w:r>
        <w:rPr>
          <w:lang w:val="nl-BE"/>
        </w:rPr>
        <w:t xml:space="preserve">Deze applicatie laat u toe om gezamelijk papieren in te vullen. Zo kan je een verzekeringspapier gezamelijk invullen met de verzekeraar. Zo kan je </w:t>
      </w:r>
      <w:r w:rsidR="00275A72">
        <w:rPr>
          <w:lang w:val="nl-BE"/>
        </w:rPr>
        <w:t xml:space="preserve">een belastingformulier </w:t>
      </w:r>
      <w:r>
        <w:rPr>
          <w:lang w:val="nl-BE"/>
        </w:rPr>
        <w:t>invullen met een boekhouder.</w:t>
      </w:r>
    </w:p>
    <w:p w14:paraId="2A8422D3" w14:textId="63FEED67" w:rsidR="00387399" w:rsidRDefault="00275A72" w:rsidP="00387399">
      <w:pPr>
        <w:rPr>
          <w:lang w:val="nl-BE"/>
        </w:rPr>
      </w:pPr>
      <w:r>
        <w:rPr>
          <w:lang w:val="nl-BE"/>
        </w:rPr>
        <w:t>De bedoeling is dat vooreerst een kenner of professional</w:t>
      </w:r>
      <w:r w:rsidR="00387399">
        <w:rPr>
          <w:lang w:val="nl-BE"/>
        </w:rPr>
        <w:t xml:space="preserve"> </w:t>
      </w:r>
      <w:r w:rsidR="005078CF">
        <w:rPr>
          <w:lang w:val="nl-BE"/>
        </w:rPr>
        <w:t xml:space="preserve">zich </w:t>
      </w:r>
      <w:r>
        <w:rPr>
          <w:lang w:val="nl-BE"/>
        </w:rPr>
        <w:t xml:space="preserve">als helper </w:t>
      </w:r>
      <w:r w:rsidR="00387399">
        <w:rPr>
          <w:lang w:val="nl-BE"/>
        </w:rPr>
        <w:t>registre</w:t>
      </w:r>
      <w:r w:rsidR="005078CF">
        <w:rPr>
          <w:lang w:val="nl-BE"/>
        </w:rPr>
        <w:t xml:space="preserve">ert </w:t>
      </w:r>
      <w:r w:rsidR="00387399">
        <w:rPr>
          <w:lang w:val="nl-BE"/>
        </w:rPr>
        <w:t>op een bepaald document. Zo zal een boekhouder zich niet registreren als helpe</w:t>
      </w:r>
      <w:r w:rsidR="005078CF">
        <w:rPr>
          <w:lang w:val="nl-BE"/>
        </w:rPr>
        <w:t>r bij een auto</w:t>
      </w:r>
      <w:r>
        <w:rPr>
          <w:lang w:val="nl-BE"/>
        </w:rPr>
        <w:t>-</w:t>
      </w:r>
      <w:r w:rsidR="005078CF">
        <w:rPr>
          <w:lang w:val="nl-BE"/>
        </w:rPr>
        <w:t>ongeval</w:t>
      </w:r>
      <w:r>
        <w:rPr>
          <w:lang w:val="nl-BE"/>
        </w:rPr>
        <w:t>. Nadien kunnen gebruikers intekenen op de aangeboden service.</w:t>
      </w:r>
    </w:p>
    <w:p w14:paraId="5D9EC27F" w14:textId="2E9869D7" w:rsidR="00387399" w:rsidRDefault="00387399" w:rsidP="00387399">
      <w:pPr>
        <w:pStyle w:val="Heading3"/>
        <w:rPr>
          <w:lang w:val="nl-BE"/>
        </w:rPr>
      </w:pPr>
      <w:bookmarkStart w:id="1" w:name="_Toc431837702"/>
      <w:r>
        <w:rPr>
          <w:lang w:val="nl-BE"/>
        </w:rPr>
        <w:t>Note</w:t>
      </w:r>
      <w:bookmarkEnd w:id="1"/>
    </w:p>
    <w:p w14:paraId="29E7C499" w14:textId="7D5B86BA" w:rsidR="00387399" w:rsidRDefault="00387399" w:rsidP="00387399">
      <w:pPr>
        <w:rPr>
          <w:lang w:val="nl-BE"/>
        </w:rPr>
      </w:pPr>
      <w:r>
        <w:rPr>
          <w:lang w:val="nl-BE"/>
        </w:rPr>
        <w:t>Kies 1 bepaald document uit waarbij verschillende mensen en stappen nodig zijn. Bijvoorbeeld het invullen van een aanrijformulier. Volgende mensen zijn betrokken:</w:t>
      </w:r>
    </w:p>
    <w:p w14:paraId="4E67C0C8" w14:textId="39421926" w:rsidR="00387399" w:rsidRDefault="00387399" w:rsidP="00387399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>Personen die deel uit maken van de aanrijding</w:t>
      </w:r>
    </w:p>
    <w:p w14:paraId="003CD849" w14:textId="06AD6915" w:rsidR="00387399" w:rsidRDefault="00387399" w:rsidP="00387399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>Eventueel politie die tussenkomt</w:t>
      </w:r>
    </w:p>
    <w:p w14:paraId="675E9057" w14:textId="2978516C" w:rsidR="00387399" w:rsidRPr="00387399" w:rsidRDefault="00387399" w:rsidP="00387399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>Verzekeraars</w:t>
      </w:r>
    </w:p>
    <w:p w14:paraId="7191FF50" w14:textId="188376F8" w:rsidR="00387399" w:rsidRPr="00817155" w:rsidRDefault="00387399" w:rsidP="00387399">
      <w:pPr>
        <w:pStyle w:val="Heading2"/>
        <w:rPr>
          <w:lang w:val="nl-BE"/>
        </w:rPr>
      </w:pPr>
      <w:bookmarkStart w:id="2" w:name="_Toc431471695"/>
      <w:bookmarkStart w:id="3" w:name="_Toc431837703"/>
      <w:r>
        <w:rPr>
          <w:lang w:val="nl-BE"/>
        </w:rPr>
        <w:t xml:space="preserve">Aantal personen: </w:t>
      </w:r>
      <w:bookmarkEnd w:id="2"/>
      <w:r w:rsidR="001D4524">
        <w:rPr>
          <w:lang w:val="nl-BE"/>
        </w:rPr>
        <w:t>max.</w:t>
      </w:r>
      <w:r>
        <w:rPr>
          <w:lang w:val="nl-BE"/>
        </w:rPr>
        <w:t>2</w:t>
      </w:r>
      <w:bookmarkEnd w:id="3"/>
    </w:p>
    <w:p w14:paraId="08FC987A" w14:textId="77777777" w:rsidR="00387399" w:rsidRDefault="00387399" w:rsidP="00387399">
      <w:pPr>
        <w:pStyle w:val="Heading1"/>
        <w:rPr>
          <w:lang w:val="nl-BE"/>
        </w:rPr>
      </w:pPr>
      <w:bookmarkStart w:id="4" w:name="_Toc431471696"/>
      <w:bookmarkStart w:id="5" w:name="_Toc431837704"/>
      <w:r>
        <w:rPr>
          <w:lang w:val="nl-BE"/>
        </w:rPr>
        <w:t>Vereisten</w:t>
      </w:r>
      <w:bookmarkEnd w:id="4"/>
      <w:bookmarkEnd w:id="5"/>
    </w:p>
    <w:p w14:paraId="5D722FE6" w14:textId="77777777" w:rsidR="00387399" w:rsidRDefault="00387399" w:rsidP="00387399">
      <w:pPr>
        <w:pStyle w:val="Heading2"/>
        <w:rPr>
          <w:lang w:val="nl-BE"/>
        </w:rPr>
      </w:pPr>
      <w:bookmarkStart w:id="6" w:name="_Toc431471697"/>
      <w:bookmarkStart w:id="7" w:name="_Toc431837705"/>
      <w:r>
        <w:rPr>
          <w:lang w:val="nl-BE"/>
        </w:rPr>
        <w:t>Front End</w:t>
      </w:r>
      <w:bookmarkEnd w:id="6"/>
      <w:bookmarkEnd w:id="7"/>
    </w:p>
    <w:p w14:paraId="00A47183" w14:textId="2543CC91" w:rsidR="00387399" w:rsidRDefault="00387399" w:rsidP="00387399">
      <w:pPr>
        <w:rPr>
          <w:lang w:val="nl-BE"/>
        </w:rPr>
      </w:pPr>
      <w:r>
        <w:rPr>
          <w:lang w:val="nl-BE"/>
        </w:rPr>
        <w:t>De front van de applicatie bestaat uit verschillende delen</w:t>
      </w:r>
      <w:r w:rsidR="00FD5862">
        <w:rPr>
          <w:lang w:val="nl-BE"/>
        </w:rPr>
        <w:t>:</w:t>
      </w:r>
    </w:p>
    <w:p w14:paraId="3FA351BB" w14:textId="743DDC17" w:rsidR="00387399" w:rsidRDefault="00D61C5B" w:rsidP="00387399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w</w:t>
      </w:r>
      <w:r w:rsidR="00387399">
        <w:rPr>
          <w:lang w:val="nl-BE"/>
        </w:rPr>
        <w:t xml:space="preserve">elkom pagina, waarbij je een overzicht krijgt van </w:t>
      </w:r>
      <w:r w:rsidR="00823DF2">
        <w:rPr>
          <w:lang w:val="nl-BE"/>
        </w:rPr>
        <w:t xml:space="preserve">de door U gebruikte </w:t>
      </w:r>
      <w:r w:rsidR="00387399">
        <w:rPr>
          <w:lang w:val="nl-BE"/>
        </w:rPr>
        <w:t>documenten of andere</w:t>
      </w:r>
      <w:r w:rsidR="00FD5862">
        <w:rPr>
          <w:lang w:val="nl-BE"/>
        </w:rPr>
        <w:t xml:space="preserve"> bestaande en nog niet gebruikte</w:t>
      </w:r>
      <w:r w:rsidR="00387399">
        <w:rPr>
          <w:lang w:val="nl-BE"/>
        </w:rPr>
        <w:t xml:space="preserve"> templates</w:t>
      </w:r>
      <w:r>
        <w:rPr>
          <w:lang w:val="nl-BE"/>
        </w:rPr>
        <w:t>,</w:t>
      </w:r>
    </w:p>
    <w:p w14:paraId="043BF886" w14:textId="0D2ADE2A" w:rsidR="00387399" w:rsidRDefault="00D61C5B" w:rsidP="00387399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v</w:t>
      </w:r>
      <w:r w:rsidR="00387399">
        <w:rPr>
          <w:lang w:val="nl-BE"/>
        </w:rPr>
        <w:t xml:space="preserve">erschillende weergave </w:t>
      </w:r>
      <w:proofErr w:type="spellStart"/>
      <w:r w:rsidR="00387399">
        <w:rPr>
          <w:lang w:val="nl-BE"/>
        </w:rPr>
        <w:t>modussen</w:t>
      </w:r>
      <w:proofErr w:type="spellEnd"/>
      <w:r>
        <w:rPr>
          <w:lang w:val="nl-BE"/>
        </w:rPr>
        <w:t>,</w:t>
      </w:r>
    </w:p>
    <w:p w14:paraId="76EA1867" w14:textId="7D5BDEFC" w:rsidR="00387399" w:rsidRDefault="00D61C5B" w:rsidP="00387399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m</w:t>
      </w:r>
      <w:r w:rsidR="00387399">
        <w:rPr>
          <w:lang w:val="nl-BE"/>
        </w:rPr>
        <w:t>ogelijkheid om vragen te stellen aan een helper</w:t>
      </w:r>
      <w:r w:rsidR="0022017D">
        <w:rPr>
          <w:lang w:val="nl-BE"/>
        </w:rPr>
        <w:t>/professional</w:t>
      </w:r>
      <w:r w:rsidR="00387399">
        <w:rPr>
          <w:lang w:val="nl-BE"/>
        </w:rPr>
        <w:t xml:space="preserve"> (de verzekeraar)</w:t>
      </w:r>
      <w:r>
        <w:rPr>
          <w:lang w:val="nl-BE"/>
        </w:rPr>
        <w:t>,</w:t>
      </w:r>
    </w:p>
    <w:p w14:paraId="5CCC8888" w14:textId="10CF8261" w:rsidR="000B0826" w:rsidRDefault="00D61C5B" w:rsidP="00387399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lastRenderedPageBreak/>
        <w:t>mogelijkheid voor</w:t>
      </w:r>
      <w:r w:rsidR="000B0826">
        <w:rPr>
          <w:lang w:val="nl-BE"/>
        </w:rPr>
        <w:t xml:space="preserve"> een </w:t>
      </w:r>
      <w:r>
        <w:rPr>
          <w:lang w:val="nl-BE"/>
        </w:rPr>
        <w:t>administrator om</w:t>
      </w:r>
      <w:r w:rsidR="000B0826">
        <w:rPr>
          <w:lang w:val="nl-BE"/>
        </w:rPr>
        <w:t xml:space="preserve"> enkele </w:t>
      </w:r>
      <w:r w:rsidR="00BB33D1">
        <w:rPr>
          <w:lang w:val="nl-BE"/>
        </w:rPr>
        <w:t xml:space="preserve">(2) </w:t>
      </w:r>
      <w:r w:rsidR="000B0826">
        <w:rPr>
          <w:lang w:val="nl-BE"/>
        </w:rPr>
        <w:t>statistieken op</w:t>
      </w:r>
      <w:r w:rsidR="00FD5862">
        <w:rPr>
          <w:lang w:val="nl-BE"/>
        </w:rPr>
        <w:t xml:space="preserve"> te </w:t>
      </w:r>
      <w:r w:rsidR="000B0826">
        <w:rPr>
          <w:lang w:val="nl-BE"/>
        </w:rPr>
        <w:t>vragen.</w:t>
      </w:r>
    </w:p>
    <w:p w14:paraId="18E2131F" w14:textId="77777777" w:rsidR="00387399" w:rsidRDefault="00387399" w:rsidP="00387399">
      <w:pPr>
        <w:pStyle w:val="Heading2"/>
        <w:rPr>
          <w:lang w:val="nl-BE"/>
        </w:rPr>
      </w:pPr>
      <w:bookmarkStart w:id="8" w:name="_Toc431471698"/>
      <w:bookmarkStart w:id="9" w:name="_Toc431837706"/>
      <w:r>
        <w:rPr>
          <w:lang w:val="nl-BE"/>
        </w:rPr>
        <w:t>Back End</w:t>
      </w:r>
      <w:bookmarkEnd w:id="8"/>
      <w:bookmarkEnd w:id="9"/>
    </w:p>
    <w:p w14:paraId="34045AB6" w14:textId="5DB49CC3" w:rsidR="00387399" w:rsidRDefault="0022017D" w:rsidP="00387399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Alle registraties van gebruikers worden bijgehouden met het betrokken formulier en de professionele helper.</w:t>
      </w:r>
    </w:p>
    <w:p w14:paraId="1BBDDC2E" w14:textId="3DBE7BC0" w:rsidR="0022017D" w:rsidRDefault="00FD5862" w:rsidP="00387399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De finale en afgewerkte document</w:t>
      </w:r>
      <w:r w:rsidR="0022017D">
        <w:rPr>
          <w:lang w:val="nl-BE"/>
        </w:rPr>
        <w:t xml:space="preserve"> zijn voorzien van een timestamp </w:t>
      </w:r>
      <w:r>
        <w:rPr>
          <w:lang w:val="nl-BE"/>
        </w:rPr>
        <w:t xml:space="preserve">en worden </w:t>
      </w:r>
      <w:proofErr w:type="gramStart"/>
      <w:r>
        <w:rPr>
          <w:lang w:val="nl-BE"/>
        </w:rPr>
        <w:t>gestockeerd</w:t>
      </w:r>
      <w:proofErr w:type="gramEnd"/>
      <w:r>
        <w:rPr>
          <w:lang w:val="nl-BE"/>
        </w:rPr>
        <w:t xml:space="preserve"> </w:t>
      </w:r>
      <w:r w:rsidR="0022017D">
        <w:rPr>
          <w:lang w:val="nl-BE"/>
        </w:rPr>
        <w:t>om de mogelijkheid te bieden statistieken aan te maken</w:t>
      </w:r>
      <w:r>
        <w:rPr>
          <w:lang w:val="nl-BE"/>
        </w:rPr>
        <w:t xml:space="preserve">; Voorbeeld: </w:t>
      </w:r>
      <w:r w:rsidR="0022017D">
        <w:rPr>
          <w:lang w:val="nl-BE"/>
        </w:rPr>
        <w:t>het aantal registraties</w:t>
      </w:r>
      <w:r>
        <w:rPr>
          <w:lang w:val="nl-BE"/>
        </w:rPr>
        <w:t xml:space="preserve"> over een tijdsperiode</w:t>
      </w:r>
      <w:r w:rsidR="0022017D">
        <w:rPr>
          <w:lang w:val="nl-BE"/>
        </w:rPr>
        <w:t>, aantal gebruikte formulieren.</w:t>
      </w:r>
    </w:p>
    <w:p w14:paraId="224109E9" w14:textId="77777777" w:rsidR="00387399" w:rsidRDefault="00387399" w:rsidP="00387399">
      <w:pPr>
        <w:pStyle w:val="Heading1"/>
        <w:rPr>
          <w:lang w:val="nl-BE"/>
        </w:rPr>
      </w:pPr>
      <w:bookmarkStart w:id="10" w:name="_Toc431471699"/>
      <w:bookmarkStart w:id="11" w:name="_Toc431837707"/>
      <w:r>
        <w:rPr>
          <w:lang w:val="nl-BE"/>
        </w:rPr>
        <w:t>Uitwerking</w:t>
      </w:r>
      <w:bookmarkEnd w:id="10"/>
      <w:bookmarkEnd w:id="11"/>
    </w:p>
    <w:p w14:paraId="3425EB4A" w14:textId="7902479F" w:rsidR="00387399" w:rsidRDefault="00E55D32" w:rsidP="00387399">
      <w:pPr>
        <w:pStyle w:val="Heading2"/>
        <w:rPr>
          <w:lang w:val="nl-BE"/>
        </w:rPr>
      </w:pPr>
      <w:bookmarkStart w:id="12" w:name="_Toc431471700"/>
      <w:bookmarkStart w:id="13" w:name="_Toc431837708"/>
      <w:r>
        <w:rPr>
          <w:lang w:val="nl-BE"/>
        </w:rPr>
        <w:t>Te gebruiken technologieën</w:t>
      </w:r>
      <w:bookmarkEnd w:id="13"/>
      <w:r w:rsidR="00387399">
        <w:rPr>
          <w:lang w:val="nl-BE"/>
        </w:rPr>
        <w:t xml:space="preserve"> 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D61C5B" w14:paraId="31417D7B" w14:textId="77777777" w:rsidTr="00D61C5B">
        <w:tc>
          <w:tcPr>
            <w:tcW w:w="5225" w:type="dxa"/>
            <w:shd w:val="clear" w:color="auto" w:fill="F2F2F2" w:themeFill="background1" w:themeFillShade="F2"/>
          </w:tcPr>
          <w:p w14:paraId="478ABF7A" w14:textId="68A910E7" w:rsidR="00D61C5B" w:rsidRPr="00D61C5B" w:rsidRDefault="00D61C5B" w:rsidP="00D61C5B">
            <w:pPr>
              <w:rPr>
                <w:b/>
                <w:lang w:val="nl-BE"/>
              </w:rPr>
            </w:pPr>
            <w:r w:rsidRPr="00D61C5B">
              <w:rPr>
                <w:b/>
                <w:lang w:val="nl-BE"/>
              </w:rPr>
              <w:t>Front End</w:t>
            </w:r>
            <w:r w:rsidR="00D2727A">
              <w:rPr>
                <w:b/>
                <w:lang w:val="nl-BE"/>
              </w:rPr>
              <w:br/>
            </w:r>
            <w:r w:rsidR="00884B34">
              <w:rPr>
                <w:lang w:val="nl-BE"/>
              </w:rPr>
              <w:t>8</w:t>
            </w:r>
            <w:r w:rsidR="00D2727A">
              <w:rPr>
                <w:lang w:val="nl-BE"/>
              </w:rPr>
              <w:t>pt van de 20pt</w:t>
            </w:r>
          </w:p>
        </w:tc>
        <w:tc>
          <w:tcPr>
            <w:tcW w:w="5225" w:type="dxa"/>
            <w:shd w:val="clear" w:color="auto" w:fill="F2F2F2" w:themeFill="background1" w:themeFillShade="F2"/>
          </w:tcPr>
          <w:p w14:paraId="30E08B01" w14:textId="69F68DE2" w:rsidR="00D61C5B" w:rsidRPr="00D2727A" w:rsidRDefault="00D61C5B" w:rsidP="00D61C5B">
            <w:pPr>
              <w:rPr>
                <w:lang w:val="nl-BE"/>
              </w:rPr>
            </w:pPr>
            <w:r w:rsidRPr="00D61C5B">
              <w:rPr>
                <w:b/>
                <w:lang w:val="nl-BE"/>
              </w:rPr>
              <w:t>Back End</w:t>
            </w:r>
            <w:r w:rsidR="00710E3A" w:rsidRPr="00710E3A">
              <w:rPr>
                <w:szCs w:val="20"/>
                <w:lang w:val="nl-BE"/>
              </w:rPr>
              <w:t>*</w:t>
            </w:r>
            <w:r w:rsidR="00D2727A">
              <w:rPr>
                <w:b/>
                <w:lang w:val="nl-BE"/>
              </w:rPr>
              <w:br/>
            </w:r>
            <w:r w:rsidR="00D2727A">
              <w:rPr>
                <w:lang w:val="nl-BE"/>
              </w:rPr>
              <w:t>7pt van de 20p</w:t>
            </w:r>
            <w:r w:rsidR="00257D3D">
              <w:rPr>
                <w:lang w:val="nl-BE"/>
              </w:rPr>
              <w:t>t</w:t>
            </w:r>
          </w:p>
        </w:tc>
      </w:tr>
      <w:tr w:rsidR="00D61C5B" w14:paraId="73D622F3" w14:textId="77777777" w:rsidTr="00D61C5B">
        <w:tc>
          <w:tcPr>
            <w:tcW w:w="5225" w:type="dxa"/>
          </w:tcPr>
          <w:p w14:paraId="3FDD976A" w14:textId="1A9B410C" w:rsidR="00D61C5B" w:rsidRDefault="00D61C5B" w:rsidP="00D61C5B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CSS Preprocessor</w:t>
            </w:r>
            <w:r w:rsidR="00A31104">
              <w:rPr>
                <w:lang w:val="nl-BE"/>
              </w:rPr>
              <w:t>,</w:t>
            </w:r>
          </w:p>
          <w:p w14:paraId="33068D88" w14:textId="1DA4FD84" w:rsidR="00D61C5B" w:rsidRDefault="00A31104" w:rsidP="00D61C5B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t</w:t>
            </w:r>
            <w:r w:rsidR="00D61C5B">
              <w:rPr>
                <w:lang w:val="nl-BE"/>
              </w:rPr>
              <w:t>askRunnner</w:t>
            </w:r>
            <w:proofErr w:type="spellEnd"/>
            <w:r>
              <w:rPr>
                <w:lang w:val="nl-BE"/>
              </w:rPr>
              <w:t>,</w:t>
            </w:r>
          </w:p>
          <w:p w14:paraId="1D7073F3" w14:textId="2428B779" w:rsidR="00D61C5B" w:rsidRDefault="00A31104" w:rsidP="00D61C5B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f</w:t>
            </w:r>
            <w:r w:rsidR="00D61C5B">
              <w:rPr>
                <w:lang w:val="nl-BE"/>
              </w:rPr>
              <w:t xml:space="preserve">ront -end </w:t>
            </w:r>
            <w:proofErr w:type="spellStart"/>
            <w:r w:rsidR="00D61C5B">
              <w:rPr>
                <w:lang w:val="nl-BE"/>
              </w:rPr>
              <w:t>testing</w:t>
            </w:r>
            <w:proofErr w:type="spellEnd"/>
            <w:r>
              <w:rPr>
                <w:lang w:val="nl-BE"/>
              </w:rPr>
              <w:t>,</w:t>
            </w:r>
          </w:p>
          <w:p w14:paraId="7E1CE713" w14:textId="0A9343DB" w:rsidR="00D61C5B" w:rsidRDefault="00A31104" w:rsidP="00D61C5B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L</w:t>
            </w:r>
            <w:r w:rsidR="00D61C5B">
              <w:rPr>
                <w:lang w:val="nl-BE"/>
              </w:rPr>
              <w:t>ocalStorage</w:t>
            </w:r>
            <w:proofErr w:type="spellEnd"/>
            <w:r>
              <w:rPr>
                <w:lang w:val="nl-BE"/>
              </w:rPr>
              <w:t>,</w:t>
            </w:r>
          </w:p>
          <w:p w14:paraId="35D9ADC7" w14:textId="639B90D2" w:rsidR="00D61C5B" w:rsidRDefault="00D61C5B" w:rsidP="00D61C5B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Maps</w:t>
            </w:r>
            <w:proofErr w:type="spellEnd"/>
            <w:r w:rsidR="0073352A">
              <w:rPr>
                <w:lang w:val="nl-BE"/>
              </w:rPr>
              <w:t>,</w:t>
            </w:r>
          </w:p>
          <w:p w14:paraId="530FDF98" w14:textId="620FBAC8" w:rsidR="00A31104" w:rsidRDefault="00A31104" w:rsidP="00D61C5B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</w:t>
            </w:r>
            <w:proofErr w:type="spellStart"/>
            <w:r>
              <w:rPr>
                <w:lang w:val="nl-BE"/>
              </w:rPr>
              <w:t>angular</w:t>
            </w:r>
            <w:proofErr w:type="spellEnd"/>
            <w:r>
              <w:rPr>
                <w:lang w:val="nl-BE"/>
              </w:rPr>
              <w:t>)</w:t>
            </w:r>
            <w:r w:rsidR="0073352A">
              <w:rPr>
                <w:lang w:val="nl-BE"/>
              </w:rPr>
              <w:t>.</w:t>
            </w:r>
          </w:p>
          <w:p w14:paraId="3877A28A" w14:textId="77777777" w:rsidR="00D61C5B" w:rsidRDefault="00D61C5B" w:rsidP="00D61C5B">
            <w:pPr>
              <w:rPr>
                <w:lang w:val="nl-BE"/>
              </w:rPr>
            </w:pPr>
          </w:p>
        </w:tc>
        <w:tc>
          <w:tcPr>
            <w:tcW w:w="5225" w:type="dxa"/>
          </w:tcPr>
          <w:p w14:paraId="41904359" w14:textId="32E839AE" w:rsidR="00A31104" w:rsidRDefault="00A31104" w:rsidP="00A31104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volledig asynchroon in javascript</w:t>
            </w:r>
            <w:r w:rsidR="00DA7601">
              <w:rPr>
                <w:lang w:val="nl-BE"/>
              </w:rPr>
              <w:t xml:space="preserve"> – node.js</w:t>
            </w:r>
            <w:r>
              <w:rPr>
                <w:lang w:val="nl-BE"/>
              </w:rPr>
              <w:t>,</w:t>
            </w:r>
          </w:p>
          <w:p w14:paraId="19393361" w14:textId="3D6F8B9E" w:rsidR="00A31104" w:rsidRDefault="00A31104" w:rsidP="00A31104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 xml:space="preserve">persistentie in </w:t>
            </w:r>
            <w:r w:rsidRPr="00A31104">
              <w:rPr>
                <w:lang w:val="nl-BE"/>
              </w:rPr>
              <w:t xml:space="preserve">een </w:t>
            </w:r>
            <w:proofErr w:type="spellStart"/>
            <w:r w:rsidRPr="00A31104">
              <w:rPr>
                <w:lang w:val="nl-BE"/>
              </w:rPr>
              <w:t>NoSQL</w:t>
            </w:r>
            <w:proofErr w:type="spellEnd"/>
            <w:r w:rsidRPr="00A31104">
              <w:rPr>
                <w:lang w:val="nl-BE"/>
              </w:rPr>
              <w:t xml:space="preserve"> database</w:t>
            </w:r>
            <w:r>
              <w:rPr>
                <w:lang w:val="nl-BE"/>
              </w:rPr>
              <w:t xml:space="preserve"> (</w:t>
            </w:r>
            <w:proofErr w:type="spellStart"/>
            <w:r>
              <w:rPr>
                <w:lang w:val="nl-BE"/>
              </w:rPr>
              <w:t>mongodb</w:t>
            </w:r>
            <w:proofErr w:type="spellEnd"/>
            <w:r>
              <w:rPr>
                <w:lang w:val="nl-BE"/>
              </w:rPr>
              <w:t>)</w:t>
            </w:r>
            <w:r w:rsidR="0073352A">
              <w:rPr>
                <w:lang w:val="nl-BE"/>
              </w:rPr>
              <w:t>,</w:t>
            </w:r>
          </w:p>
          <w:p w14:paraId="72B5999A" w14:textId="2E02AA8F" w:rsidR="00A31104" w:rsidRDefault="00A31104" w:rsidP="00A31104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 xml:space="preserve">sockets voor </w:t>
            </w:r>
            <w:proofErr w:type="spellStart"/>
            <w:r>
              <w:rPr>
                <w:lang w:val="nl-BE"/>
              </w:rPr>
              <w:t>multi</w:t>
            </w:r>
            <w:proofErr w:type="spellEnd"/>
            <w:r>
              <w:rPr>
                <w:lang w:val="nl-BE"/>
              </w:rPr>
              <w:t>-user integratie(socket-</w:t>
            </w:r>
            <w:proofErr w:type="spellStart"/>
            <w:r>
              <w:rPr>
                <w:lang w:val="nl-BE"/>
              </w:rPr>
              <w:t>io</w:t>
            </w:r>
            <w:proofErr w:type="spellEnd"/>
            <w:r>
              <w:rPr>
                <w:lang w:val="nl-BE"/>
              </w:rPr>
              <w:t>)</w:t>
            </w:r>
            <w:r w:rsidR="0073352A">
              <w:rPr>
                <w:lang w:val="nl-BE"/>
              </w:rPr>
              <w:t>,</w:t>
            </w:r>
          </w:p>
          <w:p w14:paraId="1BFD8162" w14:textId="00A6C464" w:rsidR="00FA6018" w:rsidRDefault="004B7CF1" w:rsidP="00A31104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autorisatie</w:t>
            </w:r>
            <w:r w:rsidR="00FA6018">
              <w:rPr>
                <w:lang w:val="nl-BE"/>
              </w:rPr>
              <w:t>, authenticatie,</w:t>
            </w:r>
          </w:p>
          <w:p w14:paraId="11F64C33" w14:textId="3755F99B" w:rsidR="00A31104" w:rsidRDefault="00A31104" w:rsidP="00A31104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minstens één integratie en één unittest(jade)</w:t>
            </w:r>
            <w:r w:rsidR="0073352A">
              <w:rPr>
                <w:lang w:val="nl-BE"/>
              </w:rPr>
              <w:t>,</w:t>
            </w:r>
          </w:p>
          <w:p w14:paraId="0E1E58A5" w14:textId="18C8EE72" w:rsidR="00A31104" w:rsidRDefault="00A31104" w:rsidP="00A31104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deployment</w:t>
            </w:r>
            <w:proofErr w:type="spellEnd"/>
            <w:r>
              <w:rPr>
                <w:lang w:val="nl-BE"/>
              </w:rPr>
              <w:t xml:space="preserve"> op </w:t>
            </w:r>
            <w:proofErr w:type="spellStart"/>
            <w:r>
              <w:rPr>
                <w:lang w:val="nl-BE"/>
              </w:rPr>
              <w:t>cloud</w:t>
            </w:r>
            <w:proofErr w:type="spellEnd"/>
            <w:r>
              <w:rPr>
                <w:lang w:val="nl-BE"/>
              </w:rPr>
              <w:t xml:space="preserve"> naar </w:t>
            </w:r>
            <w:r w:rsidR="00DA7601">
              <w:rPr>
                <w:lang w:val="nl-BE"/>
              </w:rPr>
              <w:t>keuze(</w:t>
            </w:r>
            <w:proofErr w:type="spellStart"/>
            <w:r w:rsidR="00DA7601">
              <w:rPr>
                <w:lang w:val="nl-BE"/>
              </w:rPr>
              <w:t>azure</w:t>
            </w:r>
            <w:proofErr w:type="spellEnd"/>
            <w:r w:rsidR="004B7CF1">
              <w:rPr>
                <w:lang w:val="nl-BE"/>
              </w:rPr>
              <w:t xml:space="preserve">, </w:t>
            </w:r>
            <w:proofErr w:type="spellStart"/>
            <w:r w:rsidR="004B7CF1">
              <w:rPr>
                <w:lang w:val="nl-BE"/>
              </w:rPr>
              <w:t>heroku</w:t>
            </w:r>
            <w:proofErr w:type="spellEnd"/>
            <w:r>
              <w:rPr>
                <w:lang w:val="nl-BE"/>
              </w:rPr>
              <w:t>)</w:t>
            </w:r>
            <w:r w:rsidR="0073352A">
              <w:rPr>
                <w:lang w:val="nl-BE"/>
              </w:rPr>
              <w:t>,</w:t>
            </w:r>
          </w:p>
          <w:p w14:paraId="4854118C" w14:textId="01E90619" w:rsidR="00A31104" w:rsidRDefault="00A31104" w:rsidP="00A31104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</w:t>
            </w:r>
            <w:proofErr w:type="spellStart"/>
            <w:r>
              <w:rPr>
                <w:lang w:val="nl-BE"/>
              </w:rPr>
              <w:t>express</w:t>
            </w:r>
            <w:proofErr w:type="spellEnd"/>
            <w:r>
              <w:rPr>
                <w:lang w:val="nl-BE"/>
              </w:rPr>
              <w:t>)</w:t>
            </w:r>
            <w:r w:rsidR="0073352A">
              <w:rPr>
                <w:lang w:val="nl-BE"/>
              </w:rPr>
              <w:t>.</w:t>
            </w:r>
          </w:p>
          <w:p w14:paraId="486A55D0" w14:textId="77777777" w:rsidR="00A31104" w:rsidRDefault="00A31104" w:rsidP="00A31104">
            <w:pPr>
              <w:pStyle w:val="ListParagraph"/>
              <w:numPr>
                <w:ilvl w:val="0"/>
                <w:numId w:val="0"/>
              </w:numPr>
              <w:ind w:left="720"/>
              <w:rPr>
                <w:lang w:val="nl-BE"/>
              </w:rPr>
            </w:pPr>
          </w:p>
          <w:p w14:paraId="60A34D37" w14:textId="5832BF07" w:rsidR="00710E3A" w:rsidRPr="00710E3A" w:rsidRDefault="00710E3A" w:rsidP="00710E3A">
            <w:pPr>
              <w:ind w:left="49"/>
              <w:rPr>
                <w:sz w:val="16"/>
                <w:szCs w:val="16"/>
                <w:lang w:val="nl-BE"/>
              </w:rPr>
            </w:pPr>
            <w:proofErr w:type="gramStart"/>
            <w:r w:rsidRPr="00710E3A">
              <w:rPr>
                <w:sz w:val="16"/>
                <w:szCs w:val="16"/>
                <w:lang w:val="nl-BE"/>
              </w:rPr>
              <w:t>*</w:t>
            </w:r>
            <w:r w:rsidRPr="00710E3A">
              <w:rPr>
                <w:sz w:val="16"/>
                <w:szCs w:val="16"/>
                <w:lang w:val="nl-BE"/>
              </w:rPr>
              <w:t xml:space="preserve">  </w:t>
            </w:r>
            <w:proofErr w:type="gramEnd"/>
            <w:r w:rsidRPr="00710E3A">
              <w:rPr>
                <w:sz w:val="16"/>
                <w:szCs w:val="16"/>
                <w:lang w:val="nl-BE"/>
              </w:rPr>
              <w:t>Default zaken, zoals gezien tijdens de lessen, staan tussen haakjes maar mogen aangepast worden.</w:t>
            </w:r>
          </w:p>
        </w:tc>
      </w:tr>
    </w:tbl>
    <w:p w14:paraId="0CC9FA07" w14:textId="3BD28F39" w:rsidR="00D61C5B" w:rsidRDefault="00D61C5B" w:rsidP="00D61C5B">
      <w:pPr>
        <w:rPr>
          <w:lang w:val="nl-BE"/>
        </w:rPr>
      </w:pPr>
    </w:p>
    <w:p w14:paraId="47F0A720" w14:textId="4C8BA0F6" w:rsidR="000811C8" w:rsidRDefault="000811C8" w:rsidP="00D61C5B">
      <w:pPr>
        <w:rPr>
          <w:lang w:val="nl-BE"/>
        </w:rPr>
      </w:pPr>
      <w:r>
        <w:rPr>
          <w:lang w:val="nl-BE"/>
        </w:rPr>
        <w:t xml:space="preserve">Noot: </w:t>
      </w:r>
    </w:p>
    <w:p w14:paraId="4E7A7FF4" w14:textId="28B60FED" w:rsidR="000811C8" w:rsidRDefault="000811C8" w:rsidP="000811C8">
      <w:pPr>
        <w:pStyle w:val="ListParagraph"/>
        <w:numPr>
          <w:ilvl w:val="0"/>
          <w:numId w:val="26"/>
        </w:numPr>
        <w:rPr>
          <w:lang w:val="nl-BE"/>
        </w:rPr>
      </w:pPr>
      <w:r>
        <w:rPr>
          <w:lang w:val="nl-BE"/>
        </w:rPr>
        <w:t>Wie geen Front End volgt</w:t>
      </w:r>
      <w:r w:rsidR="00AC4EE4">
        <w:rPr>
          <w:lang w:val="nl-BE"/>
        </w:rPr>
        <w:t xml:space="preserve"> kan gebruik m</w:t>
      </w:r>
      <w:r>
        <w:rPr>
          <w:lang w:val="nl-BE"/>
        </w:rPr>
        <w:t xml:space="preserve">aken van een standaard HTML, Bootstrap of Express </w:t>
      </w:r>
      <w:r w:rsidR="003032AB">
        <w:rPr>
          <w:lang w:val="nl-BE"/>
        </w:rPr>
        <w:t>lay-out</w:t>
      </w:r>
      <w:r>
        <w:rPr>
          <w:lang w:val="nl-BE"/>
        </w:rPr>
        <w:t>.</w:t>
      </w:r>
      <w:r w:rsidR="00197D43">
        <w:rPr>
          <w:lang w:val="nl-BE"/>
        </w:rPr>
        <w:t xml:space="preserve"> </w:t>
      </w:r>
      <w:r w:rsidR="00197D43">
        <w:rPr>
          <w:lang w:val="nl-BE"/>
        </w:rPr>
        <w:br/>
        <w:t xml:space="preserve">Eventueel kan een student, die enkel Front End volgt, deze </w:t>
      </w:r>
      <w:r w:rsidR="003032AB">
        <w:rPr>
          <w:lang w:val="nl-BE"/>
        </w:rPr>
        <w:t>front-end</w:t>
      </w:r>
      <w:r w:rsidR="00197D43">
        <w:rPr>
          <w:lang w:val="nl-BE"/>
        </w:rPr>
        <w:t xml:space="preserve"> aanmaken als project.</w:t>
      </w:r>
    </w:p>
    <w:p w14:paraId="71661B5F" w14:textId="5D00B83C" w:rsidR="000811C8" w:rsidRPr="000811C8" w:rsidRDefault="000811C8" w:rsidP="000811C8">
      <w:pPr>
        <w:pStyle w:val="ListParagraph"/>
        <w:numPr>
          <w:ilvl w:val="0"/>
          <w:numId w:val="26"/>
        </w:numPr>
        <w:rPr>
          <w:lang w:val="nl-BE"/>
        </w:rPr>
      </w:pPr>
      <w:r>
        <w:rPr>
          <w:lang w:val="nl-BE"/>
        </w:rPr>
        <w:t xml:space="preserve">Wie geen Back End volgt kan alle data </w:t>
      </w:r>
      <w:proofErr w:type="gramStart"/>
      <w:r w:rsidR="003032AB">
        <w:rPr>
          <w:lang w:val="nl-BE"/>
        </w:rPr>
        <w:t>stockeren</w:t>
      </w:r>
      <w:proofErr w:type="gramEnd"/>
      <w:r>
        <w:rPr>
          <w:lang w:val="nl-BE"/>
        </w:rPr>
        <w:t xml:space="preserve"> in een lokale JSON file.</w:t>
      </w:r>
      <w:r w:rsidR="00197D43">
        <w:rPr>
          <w:lang w:val="nl-BE"/>
        </w:rPr>
        <w:br/>
      </w:r>
      <w:r w:rsidR="00197D43">
        <w:rPr>
          <w:lang w:val="nl-BE"/>
        </w:rPr>
        <w:t xml:space="preserve">Eventueel kan een student, die enkel </w:t>
      </w:r>
      <w:r w:rsidR="00197D43">
        <w:rPr>
          <w:lang w:val="nl-BE"/>
        </w:rPr>
        <w:t>Back</w:t>
      </w:r>
      <w:r w:rsidR="00197D43">
        <w:rPr>
          <w:lang w:val="nl-BE"/>
        </w:rPr>
        <w:t xml:space="preserve"> End volgt, deze </w:t>
      </w:r>
      <w:r w:rsidR="003032AB">
        <w:rPr>
          <w:lang w:val="nl-BE"/>
        </w:rPr>
        <w:t>backend</w:t>
      </w:r>
      <w:r w:rsidR="00197D43">
        <w:rPr>
          <w:lang w:val="nl-BE"/>
        </w:rPr>
        <w:t xml:space="preserve"> aanmaken als project.</w:t>
      </w:r>
    </w:p>
    <w:p w14:paraId="27004E1D" w14:textId="77777777" w:rsidR="00387399" w:rsidRDefault="00387399" w:rsidP="00387399">
      <w:pPr>
        <w:pStyle w:val="Heading2"/>
        <w:rPr>
          <w:lang w:val="nl-BE"/>
        </w:rPr>
      </w:pPr>
      <w:bookmarkStart w:id="14" w:name="_Toc431471701"/>
      <w:bookmarkStart w:id="15" w:name="_Toc431837709"/>
      <w:r>
        <w:rPr>
          <w:lang w:val="nl-BE"/>
        </w:rPr>
        <w:t>Vereisten</w:t>
      </w:r>
      <w:bookmarkEnd w:id="14"/>
      <w:bookmarkEnd w:id="15"/>
    </w:p>
    <w:p w14:paraId="51C178DD" w14:textId="77777777" w:rsidR="00387399" w:rsidRDefault="00387399" w:rsidP="00387399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Programmeer in het engels</w:t>
      </w:r>
    </w:p>
    <w:p w14:paraId="06469752" w14:textId="77777777" w:rsidR="00387399" w:rsidRDefault="00387399" w:rsidP="00387399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JavaScript volgens de regels van de kunst (jshint als evaluatie tool)</w:t>
      </w:r>
    </w:p>
    <w:p w14:paraId="5D27E0E1" w14:textId="77777777" w:rsidR="00387399" w:rsidRDefault="00387399" w:rsidP="00387399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CSS volgens de regels van de kunst (csslint als evaluatie tool)</w:t>
      </w:r>
    </w:p>
    <w:p w14:paraId="5DEB0B80" w14:textId="1A0F092A" w:rsidR="00387399" w:rsidRDefault="00387399" w:rsidP="00387399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Conventies</w:t>
      </w:r>
      <w:r w:rsidR="00E55D32">
        <w:rPr>
          <w:lang w:val="nl-BE"/>
        </w:rPr>
        <w:t>:</w:t>
      </w:r>
    </w:p>
    <w:p w14:paraId="1D251FB1" w14:textId="4DDF557E" w:rsidR="00387399" w:rsidRDefault="00387399" w:rsidP="00387399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Gebruik de juiste </w:t>
      </w:r>
      <w:proofErr w:type="spellStart"/>
      <w:r>
        <w:rPr>
          <w:lang w:val="nl-BE"/>
        </w:rPr>
        <w:t>css</w:t>
      </w:r>
      <w:proofErr w:type="spellEnd"/>
      <w:r>
        <w:rPr>
          <w:lang w:val="nl-BE"/>
        </w:rPr>
        <w:t xml:space="preserve"> naamgevingen</w:t>
      </w:r>
      <w:r w:rsidR="00E55D32">
        <w:rPr>
          <w:lang w:val="nl-BE"/>
        </w:rPr>
        <w:t>.</w:t>
      </w:r>
    </w:p>
    <w:p w14:paraId="343D9C3F" w14:textId="0BDF9652" w:rsidR="00387399" w:rsidRDefault="00387399" w:rsidP="00387399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Gebruik duidelijke code</w:t>
      </w:r>
      <w:r w:rsidR="00E55D32">
        <w:rPr>
          <w:lang w:val="nl-BE"/>
        </w:rPr>
        <w:t>.</w:t>
      </w:r>
    </w:p>
    <w:p w14:paraId="3A9FF9A6" w14:textId="3E5EA709" w:rsidR="00387399" w:rsidRDefault="00387399" w:rsidP="00387399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Performantie</w:t>
      </w:r>
      <w:r w:rsidR="00F33F81">
        <w:rPr>
          <w:lang w:val="nl-BE"/>
        </w:rPr>
        <w:t>:</w:t>
      </w:r>
    </w:p>
    <w:p w14:paraId="26392A33" w14:textId="71F716A6" w:rsidR="00387399" w:rsidRDefault="0036671B" w:rsidP="00387399">
      <w:pPr>
        <w:pStyle w:val="ListParagraph"/>
        <w:numPr>
          <w:ilvl w:val="1"/>
          <w:numId w:val="23"/>
        </w:numPr>
        <w:rPr>
          <w:lang w:val="nl-BE"/>
        </w:rPr>
      </w:pPr>
      <w:proofErr w:type="spellStart"/>
      <w:r>
        <w:rPr>
          <w:lang w:val="nl-BE"/>
        </w:rPr>
        <w:t>m</w:t>
      </w:r>
      <w:r w:rsidR="00387399">
        <w:rPr>
          <w:lang w:val="nl-BE"/>
        </w:rPr>
        <w:t>inifying</w:t>
      </w:r>
      <w:proofErr w:type="spellEnd"/>
      <w:r w:rsidR="00E55D32">
        <w:rPr>
          <w:lang w:val="nl-BE"/>
        </w:rPr>
        <w:t>,</w:t>
      </w:r>
    </w:p>
    <w:p w14:paraId="7A14B8A5" w14:textId="685B07CB" w:rsidR="00387399" w:rsidRDefault="0036671B" w:rsidP="00387399">
      <w:pPr>
        <w:pStyle w:val="ListParagraph"/>
        <w:numPr>
          <w:ilvl w:val="1"/>
          <w:numId w:val="23"/>
        </w:numPr>
        <w:rPr>
          <w:lang w:val="nl-BE"/>
        </w:rPr>
      </w:pPr>
      <w:proofErr w:type="spellStart"/>
      <w:r>
        <w:rPr>
          <w:lang w:val="nl-BE"/>
        </w:rPr>
        <w:t>c</w:t>
      </w:r>
      <w:r w:rsidR="00387399">
        <w:rPr>
          <w:lang w:val="nl-BE"/>
        </w:rPr>
        <w:t>oncat</w:t>
      </w:r>
      <w:proofErr w:type="spellEnd"/>
    </w:p>
    <w:p w14:paraId="07FC9525" w14:textId="48853990" w:rsidR="00387399" w:rsidRDefault="0036671B" w:rsidP="00387399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</w:t>
      </w:r>
      <w:r w:rsidR="00387399">
        <w:rPr>
          <w:lang w:val="nl-BE"/>
        </w:rPr>
        <w:t>erformante selectoren</w:t>
      </w:r>
      <w:r>
        <w:rPr>
          <w:lang w:val="nl-BE"/>
        </w:rPr>
        <w:t>,</w:t>
      </w:r>
    </w:p>
    <w:p w14:paraId="7FF26203" w14:textId="63ABD6F4" w:rsidR="00387399" w:rsidRDefault="0036671B" w:rsidP="00387399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</w:t>
      </w:r>
      <w:r w:rsidR="00387399">
        <w:rPr>
          <w:lang w:val="nl-BE"/>
        </w:rPr>
        <w:t>erformante javascript</w:t>
      </w:r>
      <w:r>
        <w:rPr>
          <w:lang w:val="nl-BE"/>
        </w:rPr>
        <w:t>,</w:t>
      </w:r>
    </w:p>
    <w:p w14:paraId="5538E1C2" w14:textId="1CC5D0B1" w:rsidR="00D71B7A" w:rsidRDefault="0036671B" w:rsidP="00387399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f</w:t>
      </w:r>
      <w:r w:rsidR="00D71B7A">
        <w:rPr>
          <w:lang w:val="nl-BE"/>
        </w:rPr>
        <w:t>outcontrole op kritische onderdelen</w:t>
      </w:r>
      <w:r>
        <w:rPr>
          <w:lang w:val="nl-BE"/>
        </w:rPr>
        <w:t>,</w:t>
      </w:r>
    </w:p>
    <w:p w14:paraId="4A5ACDD9" w14:textId="1EA6731C" w:rsidR="00E55D32" w:rsidRDefault="0036671B" w:rsidP="00387399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z</w:t>
      </w:r>
      <w:r w:rsidR="00FD796E">
        <w:rPr>
          <w:lang w:val="nl-BE"/>
        </w:rPr>
        <w:t xml:space="preserve">oveel mogelijk </w:t>
      </w:r>
      <w:r w:rsidR="00A75651">
        <w:rPr>
          <w:lang w:val="nl-BE"/>
        </w:rPr>
        <w:t xml:space="preserve">DRY en </w:t>
      </w:r>
      <w:r w:rsidR="00E55D32">
        <w:rPr>
          <w:lang w:val="nl-BE"/>
        </w:rPr>
        <w:t>abst</w:t>
      </w:r>
      <w:r w:rsidR="00A75651">
        <w:rPr>
          <w:lang w:val="nl-BE"/>
        </w:rPr>
        <w:t xml:space="preserve">ract (= vermijden van herhalingen) </w:t>
      </w:r>
    </w:p>
    <w:p w14:paraId="10A7086D" w14:textId="77C8ECD4" w:rsidR="00387399" w:rsidRDefault="00387399" w:rsidP="00387399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Mooie</w:t>
      </w:r>
      <w:r w:rsidR="007878D8">
        <w:rPr>
          <w:lang w:val="nl-BE"/>
        </w:rPr>
        <w:t>, acceptabele</w:t>
      </w:r>
      <w:r>
        <w:rPr>
          <w:lang w:val="nl-BE"/>
        </w:rPr>
        <w:t xml:space="preserve"> </w:t>
      </w:r>
      <w:r w:rsidR="00E55D32">
        <w:rPr>
          <w:lang w:val="nl-BE"/>
        </w:rPr>
        <w:t xml:space="preserve">(UI) en gebruiksvriendelijk(UX) </w:t>
      </w:r>
      <w:r w:rsidR="004B7CF1">
        <w:rPr>
          <w:lang w:val="nl-BE"/>
        </w:rPr>
        <w:t>userinterface</w:t>
      </w:r>
      <w:r w:rsidR="00F33F81">
        <w:rPr>
          <w:lang w:val="nl-BE"/>
        </w:rPr>
        <w:t xml:space="preserve"> voor zowel mobile of desktop gebruik.</w:t>
      </w:r>
    </w:p>
    <w:p w14:paraId="5EF48C3E" w14:textId="14265A60" w:rsidR="00E55D32" w:rsidRDefault="00387399" w:rsidP="00E55D3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Gedocumenteerd</w:t>
      </w:r>
      <w:r w:rsidR="00E55D32">
        <w:rPr>
          <w:lang w:val="nl-BE"/>
        </w:rPr>
        <w:t xml:space="preserve">: </w:t>
      </w:r>
    </w:p>
    <w:p w14:paraId="4A97A95B" w14:textId="37AC76A0" w:rsidR="00E55D32" w:rsidRDefault="0036671B" w:rsidP="00E55D3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W</w:t>
      </w:r>
      <w:r w:rsidR="00E55D32">
        <w:rPr>
          <w:lang w:val="nl-BE"/>
        </w:rPr>
        <w:t>aar nodig</w:t>
      </w:r>
      <w:r w:rsidR="007878D8">
        <w:rPr>
          <w:lang w:val="nl-BE"/>
        </w:rPr>
        <w:t>, als verduidelijking, in de code</w:t>
      </w:r>
      <w:r w:rsidR="00E55D32">
        <w:rPr>
          <w:lang w:val="nl-BE"/>
        </w:rPr>
        <w:t xml:space="preserve"> </w:t>
      </w:r>
    </w:p>
    <w:p w14:paraId="57639DDF" w14:textId="43139EFE" w:rsidR="007878D8" w:rsidRPr="00E55D32" w:rsidRDefault="007878D8" w:rsidP="00E55D3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Aanvullend document (</w:t>
      </w:r>
      <w:r w:rsidR="00FA6018">
        <w:rPr>
          <w:lang w:val="nl-BE"/>
        </w:rPr>
        <w:t>min.</w:t>
      </w:r>
      <w:r w:rsidR="00C5415D">
        <w:rPr>
          <w:lang w:val="nl-BE"/>
        </w:rPr>
        <w:t xml:space="preserve"> 2 bladzijden</w:t>
      </w:r>
      <w:r>
        <w:rPr>
          <w:lang w:val="nl-BE"/>
        </w:rPr>
        <w:t xml:space="preserve">) </w:t>
      </w:r>
      <w:r w:rsidR="00D263B1">
        <w:rPr>
          <w:lang w:val="nl-BE"/>
        </w:rPr>
        <w:t xml:space="preserve">met </w:t>
      </w:r>
      <w:r>
        <w:rPr>
          <w:lang w:val="nl-BE"/>
        </w:rPr>
        <w:t xml:space="preserve">de nodige paswoorden, online </w:t>
      </w:r>
      <w:r w:rsidR="004B7CF1">
        <w:rPr>
          <w:lang w:val="nl-BE"/>
        </w:rPr>
        <w:t>URL’s</w:t>
      </w:r>
      <w:r>
        <w:rPr>
          <w:lang w:val="nl-BE"/>
        </w:rPr>
        <w:t xml:space="preserve">, </w:t>
      </w:r>
      <w:r w:rsidR="00A25CEA">
        <w:rPr>
          <w:lang w:val="nl-BE"/>
        </w:rPr>
        <w:t xml:space="preserve">werkverdeling, </w:t>
      </w:r>
      <w:r>
        <w:rPr>
          <w:lang w:val="nl-BE"/>
        </w:rPr>
        <w:t>schatting van werkuren, grootste moeilijkheden(2) en successen(2)</w:t>
      </w:r>
      <w:r w:rsidR="00FA6018">
        <w:rPr>
          <w:lang w:val="nl-BE"/>
        </w:rPr>
        <w:t>, eventueel architectuur en database sche</w:t>
      </w:r>
      <w:r w:rsidR="002A2A91">
        <w:rPr>
          <w:lang w:val="nl-BE"/>
        </w:rPr>
        <w:t xml:space="preserve">ma, </w:t>
      </w:r>
      <w:r w:rsidR="00C80E38">
        <w:rPr>
          <w:lang w:val="nl-BE"/>
        </w:rPr>
        <w:t xml:space="preserve">eventuele </w:t>
      </w:r>
      <w:r w:rsidR="002A2A91">
        <w:rPr>
          <w:lang w:val="nl-BE"/>
        </w:rPr>
        <w:t xml:space="preserve">referenties en </w:t>
      </w:r>
      <w:r w:rsidR="008F5ADF">
        <w:rPr>
          <w:lang w:val="nl-BE"/>
        </w:rPr>
        <w:t xml:space="preserve">persoonlijke conclusie </w:t>
      </w:r>
    </w:p>
    <w:p w14:paraId="1FE8389C" w14:textId="0B184D6B" w:rsidR="00387399" w:rsidRDefault="00387399" w:rsidP="00387399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lastRenderedPageBreak/>
        <w:t>Project beschikbaar op een source control systeem</w:t>
      </w:r>
      <w:r w:rsidR="00F33F81">
        <w:rPr>
          <w:lang w:val="nl-BE"/>
        </w:rPr>
        <w:t xml:space="preserve"> naar keuze.</w:t>
      </w:r>
    </w:p>
    <w:p w14:paraId="11F9941E" w14:textId="2AF3D24C" w:rsidR="00DA7601" w:rsidRDefault="00DA7601" w:rsidP="00387399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Indien datum: ten laatste afgewerkt in de week vóór het examen.</w:t>
      </w:r>
      <w:r w:rsidR="000D604B">
        <w:rPr>
          <w:lang w:val="nl-BE"/>
        </w:rPr>
        <w:t xml:space="preserve"> </w:t>
      </w:r>
      <w:r w:rsidR="007F59DB">
        <w:rPr>
          <w:lang w:val="nl-BE"/>
        </w:rPr>
        <w:t>Tussentijd</w:t>
      </w:r>
      <w:r w:rsidR="000D604B">
        <w:rPr>
          <w:lang w:val="nl-BE"/>
        </w:rPr>
        <w:t>s</w:t>
      </w:r>
      <w:r w:rsidR="007F59DB">
        <w:rPr>
          <w:lang w:val="nl-BE"/>
        </w:rPr>
        <w:t>e</w:t>
      </w:r>
      <w:r w:rsidR="000D604B">
        <w:rPr>
          <w:lang w:val="nl-BE"/>
        </w:rPr>
        <w:t xml:space="preserve"> evaluaties zijn mogelijk.</w:t>
      </w:r>
    </w:p>
    <w:p w14:paraId="2AD08CD1" w14:textId="77777777" w:rsidR="00387399" w:rsidRPr="00C836A8" w:rsidRDefault="00387399" w:rsidP="00387399">
      <w:pPr>
        <w:pStyle w:val="ListParagraph"/>
        <w:numPr>
          <w:ilvl w:val="0"/>
          <w:numId w:val="0"/>
        </w:numPr>
        <w:ind w:left="720"/>
        <w:rPr>
          <w:lang w:val="nl-BE"/>
        </w:rPr>
      </w:pPr>
    </w:p>
    <w:p w14:paraId="5BB93963" w14:textId="2723F2C1" w:rsidR="00387399" w:rsidRPr="00C836A8" w:rsidRDefault="00F651D3" w:rsidP="00387399">
      <w:pPr>
        <w:rPr>
          <w:lang w:val="nl-BE"/>
        </w:rPr>
      </w:pPr>
      <w:r>
        <w:rPr>
          <w:lang w:val="nl-BE"/>
        </w:rPr>
        <w:t>______________________________________</w:t>
      </w:r>
      <w:bookmarkStart w:id="16" w:name="_GoBack"/>
      <w:bookmarkEnd w:id="16"/>
    </w:p>
    <w:sectPr w:rsidR="00387399" w:rsidRPr="00C836A8" w:rsidSect="00EE4D91">
      <w:headerReference w:type="even" r:id="rId8"/>
      <w:headerReference w:type="default" r:id="rId9"/>
      <w:footerReference w:type="even" r:id="rId10"/>
      <w:footerReference w:type="default" r:id="rId11"/>
      <w:pgSz w:w="11900" w:h="16840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6E1D1" w14:textId="77777777" w:rsidR="007C0DC6" w:rsidRDefault="007C0DC6" w:rsidP="00CC0623">
      <w:r>
        <w:separator/>
      </w:r>
    </w:p>
  </w:endnote>
  <w:endnote w:type="continuationSeparator" w:id="0">
    <w:p w14:paraId="3A968662" w14:textId="77777777" w:rsidR="007C0DC6" w:rsidRDefault="007C0DC6" w:rsidP="00CC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797"/>
      <w:gridCol w:w="6663"/>
    </w:tblGrid>
    <w:tr w:rsidR="005B11C2" w:rsidRPr="005078CF" w14:paraId="6A7207C6" w14:textId="77777777" w:rsidTr="005B11C2">
      <w:tc>
        <w:tcPr>
          <w:tcW w:w="1815" w:type="pct"/>
        </w:tcPr>
        <w:p w14:paraId="2C6AC566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5498EE00" wp14:editId="09EF4654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23A56F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SCHOOLJAAR 2012-2013</w:t>
          </w:r>
        </w:p>
        <w:p w14:paraId="4D8E62D3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33A12FF1" w14:textId="77777777" w:rsidR="005B11C2" w:rsidRPr="00EE4D91" w:rsidRDefault="005B11C2" w:rsidP="00CC0623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5078CF" w14:paraId="02DBE078" w14:textId="77777777" w:rsidTr="00EA5733">
      <w:tc>
        <w:tcPr>
          <w:tcW w:w="1815" w:type="pct"/>
        </w:tcPr>
        <w:p w14:paraId="57133B10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B69AD34" wp14:editId="60266F91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CDCBCD" w14:textId="77777777" w:rsidR="005B11C2" w:rsidRPr="00EE4D91" w:rsidRDefault="002F5373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NMCT.BE</w:t>
          </w:r>
        </w:p>
        <w:p w14:paraId="4D103C08" w14:textId="77777777" w:rsidR="005B11C2" w:rsidRPr="00EE4D91" w:rsidRDefault="005B11C2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483EFBBD" w14:textId="433E1BA7" w:rsidR="005B11C2" w:rsidRPr="00BD0A88" w:rsidRDefault="005B11C2" w:rsidP="00BD0A88">
    <w:pPr>
      <w:pStyle w:val="Footer"/>
      <w:jc w:val="center"/>
      <w:rPr>
        <w:color w:val="BFBFBF" w:themeColor="background1" w:themeShade="BF"/>
      </w:rPr>
    </w:pP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Pr="00BD0A88">
      <w:rPr>
        <w:rStyle w:val="PageNumber"/>
        <w:b/>
        <w:color w:val="BFBFBF" w:themeColor="background1" w:themeShade="BF"/>
        <w:sz w:val="18"/>
        <w:szCs w:val="18"/>
      </w:rPr>
      <w:instrText xml:space="preserve"> PAGE </w:instrTex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F651D3">
      <w:rPr>
        <w:rStyle w:val="PageNumber"/>
        <w:b/>
        <w:noProof/>
        <w:color w:val="BFBFBF" w:themeColor="background1" w:themeShade="BF"/>
        <w:sz w:val="18"/>
        <w:szCs w:val="18"/>
      </w:rPr>
      <w:t>3</w: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end"/>
    </w:r>
    <w:r w:rsidR="00D50B10">
      <w:rPr>
        <w:rStyle w:val="PageNumber"/>
        <w:b/>
        <w:color w:val="BFBFBF" w:themeColor="background1" w:themeShade="BF"/>
        <w:sz w:val="18"/>
        <w:szCs w:val="18"/>
      </w:rPr>
      <w:t xml:space="preserve"> / </w:t>
    </w:r>
    <w:r w:rsidR="00D50B10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="00D50B10">
      <w:rPr>
        <w:rStyle w:val="PageNumber"/>
        <w:b/>
        <w:color w:val="BFBFBF" w:themeColor="background1" w:themeShade="BF"/>
        <w:sz w:val="18"/>
        <w:szCs w:val="18"/>
      </w:rPr>
      <w:instrText xml:space="preserve"> NUMPAGES   \* MERGEFORMAT </w:instrText>
    </w:r>
    <w:r w:rsidR="00D50B10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F651D3">
      <w:rPr>
        <w:rStyle w:val="PageNumber"/>
        <w:b/>
        <w:noProof/>
        <w:color w:val="BFBFBF" w:themeColor="background1" w:themeShade="BF"/>
        <w:sz w:val="18"/>
        <w:szCs w:val="18"/>
      </w:rPr>
      <w:t>3</w:t>
    </w:r>
    <w:r w:rsidR="00D50B10">
      <w:rPr>
        <w:rStyle w:val="PageNumber"/>
        <w:b/>
        <w:color w:val="BFBFBF" w:themeColor="background1" w:themeShade="BF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BE84FD" w14:textId="77777777" w:rsidR="007C0DC6" w:rsidRDefault="007C0DC6" w:rsidP="00CC0623">
      <w:r>
        <w:separator/>
      </w:r>
    </w:p>
  </w:footnote>
  <w:footnote w:type="continuationSeparator" w:id="0">
    <w:p w14:paraId="7F011BAC" w14:textId="77777777" w:rsidR="007C0DC6" w:rsidRDefault="007C0DC6" w:rsidP="00CC06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14:paraId="67F2301F" w14:textId="77777777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14:paraId="04E538BD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778E3AEF" wp14:editId="2677C9A1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68BE4F39" w14:textId="77777777" w:rsidR="005B11C2" w:rsidRPr="000C578D" w:rsidRDefault="005B11C2" w:rsidP="00CC0623">
          <w:pPr>
            <w:pStyle w:val="HeaderOrFooter"/>
          </w:pPr>
        </w:p>
      </w:tc>
    </w:tr>
    <w:tr w:rsidR="005B11C2" w:rsidRPr="000C578D" w14:paraId="3277D3D8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512CFD1D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45F711EF" w14:textId="77777777" w:rsidR="005B11C2" w:rsidRDefault="005B11C2" w:rsidP="00CC0623">
          <w:pPr>
            <w:pStyle w:val="HeaderOrFooter"/>
          </w:pPr>
          <w:r>
            <w:t>EXTRA</w:t>
          </w:r>
        </w:p>
      </w:tc>
    </w:tr>
    <w:tr w:rsidR="005B11C2" w:rsidRPr="000C578D" w14:paraId="03EB4795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3A06CD0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14:paraId="31F44AEE" w14:textId="77777777" w:rsidR="005B11C2" w:rsidRDefault="005B11C2" w:rsidP="00CC0623">
          <w:pPr>
            <w:pStyle w:val="HeaderOrFooter"/>
          </w:pPr>
          <w:r>
            <w:t xml:space="preserve">KORTE TITEL </w:t>
          </w:r>
          <w:r w:rsidRPr="00AD0A1F">
            <w:t>WERKDOCUMENT</w:t>
          </w:r>
        </w:p>
      </w:tc>
    </w:tr>
  </w:tbl>
  <w:p w14:paraId="7425DEAA" w14:textId="77777777" w:rsidR="005B11C2" w:rsidRDefault="005B11C2" w:rsidP="00CC062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0C578D" w14:paraId="6D42587C" w14:textId="77777777" w:rsidTr="00A029A7">
      <w:trPr>
        <w:trHeight w:val="193"/>
      </w:trPr>
      <w:tc>
        <w:tcPr>
          <w:tcW w:w="1815" w:type="pct"/>
          <w:vMerge w:val="restart"/>
        </w:tcPr>
        <w:p w14:paraId="76F0F00B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5C7EE10E" wp14:editId="0A8CBF70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14:paraId="1435C139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34BD33F6" w14:textId="77777777" w:rsidTr="00A029A7">
      <w:trPr>
        <w:trHeight w:val="125"/>
      </w:trPr>
      <w:tc>
        <w:tcPr>
          <w:tcW w:w="1815" w:type="pct"/>
          <w:vMerge/>
        </w:tcPr>
        <w:p w14:paraId="2549706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14:paraId="0D69F3DE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5325C903" w14:textId="77777777" w:rsidTr="00A029A7">
      <w:trPr>
        <w:trHeight w:val="125"/>
      </w:trPr>
      <w:tc>
        <w:tcPr>
          <w:tcW w:w="1815" w:type="pct"/>
          <w:vMerge/>
        </w:tcPr>
        <w:p w14:paraId="597F3391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14:paraId="1A2218D7" w14:textId="4A202EE0" w:rsidR="005B11C2" w:rsidRDefault="002972C6" w:rsidP="00BB41A1">
          <w:pPr>
            <w:pStyle w:val="HeaderOrFooter"/>
            <w:jc w:val="right"/>
          </w:pPr>
          <w:r>
            <w:t xml:space="preserve">Project – </w:t>
          </w:r>
          <w:r w:rsidR="005202BE">
            <w:t>DOCUMENTR</w:t>
          </w:r>
        </w:p>
        <w:p w14:paraId="7FEA1B49" w14:textId="465A880C" w:rsidR="00BB41A1" w:rsidRPr="00DB3CA4" w:rsidRDefault="00BB41A1" w:rsidP="00BB41A1">
          <w:pPr>
            <w:pStyle w:val="HeaderOrFooter"/>
            <w:jc w:val="right"/>
          </w:pPr>
        </w:p>
      </w:tc>
    </w:tr>
  </w:tbl>
  <w:p w14:paraId="6B9D5DEA" w14:textId="291FB9D6" w:rsidR="005B11C2" w:rsidRDefault="005B11C2" w:rsidP="00CC0623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4C250A"/>
    <w:multiLevelType w:val="hybridMultilevel"/>
    <w:tmpl w:val="F606FC50"/>
    <w:lvl w:ilvl="0" w:tplc="7A322C9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2813014"/>
    <w:multiLevelType w:val="hybridMultilevel"/>
    <w:tmpl w:val="92228B7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061286"/>
    <w:multiLevelType w:val="hybridMultilevel"/>
    <w:tmpl w:val="E3EEC384"/>
    <w:lvl w:ilvl="0" w:tplc="7B30678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D56F6D"/>
    <w:multiLevelType w:val="hybridMultilevel"/>
    <w:tmpl w:val="4DBC8940"/>
    <w:lvl w:ilvl="0" w:tplc="D0D04CE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7081A"/>
    <w:multiLevelType w:val="hybridMultilevel"/>
    <w:tmpl w:val="5D642DF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853EB1"/>
    <w:multiLevelType w:val="hybridMultilevel"/>
    <w:tmpl w:val="9C18B93C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076EDA"/>
    <w:multiLevelType w:val="hybridMultilevel"/>
    <w:tmpl w:val="87CC1278"/>
    <w:lvl w:ilvl="0" w:tplc="AE127A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8D6F45"/>
    <w:multiLevelType w:val="hybridMultilevel"/>
    <w:tmpl w:val="DE224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41289B"/>
    <w:multiLevelType w:val="hybridMultilevel"/>
    <w:tmpl w:val="DD86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F03961"/>
    <w:multiLevelType w:val="hybridMultilevel"/>
    <w:tmpl w:val="B3CC163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F13CE"/>
    <w:multiLevelType w:val="hybridMultilevel"/>
    <w:tmpl w:val="2CE488C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0FD6B66"/>
    <w:multiLevelType w:val="hybridMultilevel"/>
    <w:tmpl w:val="D28619B4"/>
    <w:lvl w:ilvl="0" w:tplc="E94CC31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B61351"/>
    <w:multiLevelType w:val="hybridMultilevel"/>
    <w:tmpl w:val="6C4CF6B8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5"/>
  </w:num>
  <w:num w:numId="13">
    <w:abstractNumId w:val="24"/>
  </w:num>
  <w:num w:numId="14">
    <w:abstractNumId w:val="14"/>
  </w:num>
  <w:num w:numId="15">
    <w:abstractNumId w:val="12"/>
  </w:num>
  <w:num w:numId="16">
    <w:abstractNumId w:val="17"/>
  </w:num>
  <w:num w:numId="17">
    <w:abstractNumId w:val="16"/>
  </w:num>
  <w:num w:numId="18">
    <w:abstractNumId w:val="25"/>
  </w:num>
  <w:num w:numId="19">
    <w:abstractNumId w:val="22"/>
  </w:num>
  <w:num w:numId="20">
    <w:abstractNumId w:val="23"/>
  </w:num>
  <w:num w:numId="21">
    <w:abstractNumId w:val="19"/>
  </w:num>
  <w:num w:numId="22">
    <w:abstractNumId w:val="26"/>
  </w:num>
  <w:num w:numId="23">
    <w:abstractNumId w:val="18"/>
  </w:num>
  <w:num w:numId="24">
    <w:abstractNumId w:val="13"/>
  </w:num>
  <w:num w:numId="25">
    <w:abstractNumId w:val="11"/>
  </w:num>
  <w:num w:numId="26">
    <w:abstractNumId w:val="21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C08"/>
    <w:rsid w:val="00003B50"/>
    <w:rsid w:val="0003395E"/>
    <w:rsid w:val="0003516F"/>
    <w:rsid w:val="00045FD7"/>
    <w:rsid w:val="0005421E"/>
    <w:rsid w:val="000748DA"/>
    <w:rsid w:val="000811C8"/>
    <w:rsid w:val="0008645E"/>
    <w:rsid w:val="000A59E4"/>
    <w:rsid w:val="000B0826"/>
    <w:rsid w:val="000C0D22"/>
    <w:rsid w:val="000C578D"/>
    <w:rsid w:val="000C7845"/>
    <w:rsid w:val="000D604B"/>
    <w:rsid w:val="000E48FB"/>
    <w:rsid w:val="00123439"/>
    <w:rsid w:val="0012701E"/>
    <w:rsid w:val="00142797"/>
    <w:rsid w:val="00150E17"/>
    <w:rsid w:val="00167E6C"/>
    <w:rsid w:val="00180974"/>
    <w:rsid w:val="00190EBB"/>
    <w:rsid w:val="00196A6F"/>
    <w:rsid w:val="00197D43"/>
    <w:rsid w:val="001C76CC"/>
    <w:rsid w:val="001D09FC"/>
    <w:rsid w:val="001D4524"/>
    <w:rsid w:val="001D639F"/>
    <w:rsid w:val="001D7A83"/>
    <w:rsid w:val="001E525D"/>
    <w:rsid w:val="0022017D"/>
    <w:rsid w:val="002205DB"/>
    <w:rsid w:val="00257D3D"/>
    <w:rsid w:val="00271462"/>
    <w:rsid w:val="00275A72"/>
    <w:rsid w:val="00276006"/>
    <w:rsid w:val="00291EA1"/>
    <w:rsid w:val="002972C6"/>
    <w:rsid w:val="002A0AB0"/>
    <w:rsid w:val="002A2A91"/>
    <w:rsid w:val="002C1948"/>
    <w:rsid w:val="002E7372"/>
    <w:rsid w:val="002F5373"/>
    <w:rsid w:val="002F65E6"/>
    <w:rsid w:val="00302398"/>
    <w:rsid w:val="003032AB"/>
    <w:rsid w:val="00316552"/>
    <w:rsid w:val="00337864"/>
    <w:rsid w:val="0034588C"/>
    <w:rsid w:val="003522B8"/>
    <w:rsid w:val="0036671B"/>
    <w:rsid w:val="00387399"/>
    <w:rsid w:val="003917DB"/>
    <w:rsid w:val="003A50C7"/>
    <w:rsid w:val="003A6CDD"/>
    <w:rsid w:val="003B2809"/>
    <w:rsid w:val="003C036C"/>
    <w:rsid w:val="003D1661"/>
    <w:rsid w:val="003D7A25"/>
    <w:rsid w:val="003E20F2"/>
    <w:rsid w:val="003E4C30"/>
    <w:rsid w:val="00403EE5"/>
    <w:rsid w:val="00426C41"/>
    <w:rsid w:val="0044272D"/>
    <w:rsid w:val="004734B8"/>
    <w:rsid w:val="004A6459"/>
    <w:rsid w:val="004B7CF1"/>
    <w:rsid w:val="004C3292"/>
    <w:rsid w:val="004C7316"/>
    <w:rsid w:val="004E3793"/>
    <w:rsid w:val="00502B30"/>
    <w:rsid w:val="005078CF"/>
    <w:rsid w:val="005171B0"/>
    <w:rsid w:val="005202BE"/>
    <w:rsid w:val="00542961"/>
    <w:rsid w:val="00546601"/>
    <w:rsid w:val="00570CF1"/>
    <w:rsid w:val="00576AC1"/>
    <w:rsid w:val="0058286F"/>
    <w:rsid w:val="0059033D"/>
    <w:rsid w:val="005B11C2"/>
    <w:rsid w:val="005B326B"/>
    <w:rsid w:val="005C2AB4"/>
    <w:rsid w:val="005D5C3E"/>
    <w:rsid w:val="005E049C"/>
    <w:rsid w:val="00602FE9"/>
    <w:rsid w:val="006400E0"/>
    <w:rsid w:val="00646D5B"/>
    <w:rsid w:val="006C09F6"/>
    <w:rsid w:val="006C1864"/>
    <w:rsid w:val="006D6CE1"/>
    <w:rsid w:val="00710E3A"/>
    <w:rsid w:val="007235A0"/>
    <w:rsid w:val="0073352A"/>
    <w:rsid w:val="00736338"/>
    <w:rsid w:val="00770FF1"/>
    <w:rsid w:val="00774B3F"/>
    <w:rsid w:val="00775BB5"/>
    <w:rsid w:val="007878D8"/>
    <w:rsid w:val="007A571A"/>
    <w:rsid w:val="007A5BAE"/>
    <w:rsid w:val="007B17C0"/>
    <w:rsid w:val="007C0CA9"/>
    <w:rsid w:val="007C0DC6"/>
    <w:rsid w:val="007D0FC2"/>
    <w:rsid w:val="007E1413"/>
    <w:rsid w:val="007F59DB"/>
    <w:rsid w:val="00823DF2"/>
    <w:rsid w:val="00841C93"/>
    <w:rsid w:val="008460B9"/>
    <w:rsid w:val="00862162"/>
    <w:rsid w:val="00874B4A"/>
    <w:rsid w:val="008762E6"/>
    <w:rsid w:val="0088095E"/>
    <w:rsid w:val="00880A8D"/>
    <w:rsid w:val="00881083"/>
    <w:rsid w:val="008826CD"/>
    <w:rsid w:val="00884B34"/>
    <w:rsid w:val="00897B1E"/>
    <w:rsid w:val="008A7AB0"/>
    <w:rsid w:val="008C3705"/>
    <w:rsid w:val="008C5806"/>
    <w:rsid w:val="008D0D22"/>
    <w:rsid w:val="008E45D9"/>
    <w:rsid w:val="008F5ADF"/>
    <w:rsid w:val="009442B6"/>
    <w:rsid w:val="00986628"/>
    <w:rsid w:val="00986F55"/>
    <w:rsid w:val="009933B1"/>
    <w:rsid w:val="009A0DE3"/>
    <w:rsid w:val="009A34FF"/>
    <w:rsid w:val="009B1C08"/>
    <w:rsid w:val="009D39E0"/>
    <w:rsid w:val="009E6017"/>
    <w:rsid w:val="00A029A7"/>
    <w:rsid w:val="00A25CEA"/>
    <w:rsid w:val="00A31104"/>
    <w:rsid w:val="00A35F8D"/>
    <w:rsid w:val="00A63A3D"/>
    <w:rsid w:val="00A75651"/>
    <w:rsid w:val="00A77FB6"/>
    <w:rsid w:val="00A93EDB"/>
    <w:rsid w:val="00A94BE6"/>
    <w:rsid w:val="00AA55B0"/>
    <w:rsid w:val="00AC4EE4"/>
    <w:rsid w:val="00AD0A1F"/>
    <w:rsid w:val="00AD1563"/>
    <w:rsid w:val="00AE3434"/>
    <w:rsid w:val="00B11132"/>
    <w:rsid w:val="00B226C1"/>
    <w:rsid w:val="00B24839"/>
    <w:rsid w:val="00B3369D"/>
    <w:rsid w:val="00B36F11"/>
    <w:rsid w:val="00B40A81"/>
    <w:rsid w:val="00B666BF"/>
    <w:rsid w:val="00B67A56"/>
    <w:rsid w:val="00BB33D1"/>
    <w:rsid w:val="00BB41A1"/>
    <w:rsid w:val="00BC5961"/>
    <w:rsid w:val="00BD0A88"/>
    <w:rsid w:val="00BF0E04"/>
    <w:rsid w:val="00C00634"/>
    <w:rsid w:val="00C02078"/>
    <w:rsid w:val="00C04964"/>
    <w:rsid w:val="00C0728B"/>
    <w:rsid w:val="00C1605C"/>
    <w:rsid w:val="00C32B7F"/>
    <w:rsid w:val="00C5415D"/>
    <w:rsid w:val="00C60FD0"/>
    <w:rsid w:val="00C80E38"/>
    <w:rsid w:val="00C836A8"/>
    <w:rsid w:val="00CA432A"/>
    <w:rsid w:val="00CA4C22"/>
    <w:rsid w:val="00CB69DF"/>
    <w:rsid w:val="00CC0623"/>
    <w:rsid w:val="00CC462C"/>
    <w:rsid w:val="00D04821"/>
    <w:rsid w:val="00D065AB"/>
    <w:rsid w:val="00D150F2"/>
    <w:rsid w:val="00D15F83"/>
    <w:rsid w:val="00D263B1"/>
    <w:rsid w:val="00D2727A"/>
    <w:rsid w:val="00D312F1"/>
    <w:rsid w:val="00D43F51"/>
    <w:rsid w:val="00D50B10"/>
    <w:rsid w:val="00D61C5B"/>
    <w:rsid w:val="00D71B7A"/>
    <w:rsid w:val="00D72984"/>
    <w:rsid w:val="00D94306"/>
    <w:rsid w:val="00DA0E49"/>
    <w:rsid w:val="00DA7601"/>
    <w:rsid w:val="00DB3CA4"/>
    <w:rsid w:val="00DD1592"/>
    <w:rsid w:val="00DE10D5"/>
    <w:rsid w:val="00E13AE0"/>
    <w:rsid w:val="00E15602"/>
    <w:rsid w:val="00E42DF7"/>
    <w:rsid w:val="00E55D32"/>
    <w:rsid w:val="00E63183"/>
    <w:rsid w:val="00E65ED4"/>
    <w:rsid w:val="00E66D07"/>
    <w:rsid w:val="00E80418"/>
    <w:rsid w:val="00E9757C"/>
    <w:rsid w:val="00EA1441"/>
    <w:rsid w:val="00EA5733"/>
    <w:rsid w:val="00EB76D0"/>
    <w:rsid w:val="00ED124D"/>
    <w:rsid w:val="00ED2C57"/>
    <w:rsid w:val="00EE4D91"/>
    <w:rsid w:val="00EF2E05"/>
    <w:rsid w:val="00EF744D"/>
    <w:rsid w:val="00F33F81"/>
    <w:rsid w:val="00F443BB"/>
    <w:rsid w:val="00F54527"/>
    <w:rsid w:val="00F549E8"/>
    <w:rsid w:val="00F562FC"/>
    <w:rsid w:val="00F651D3"/>
    <w:rsid w:val="00FA6018"/>
    <w:rsid w:val="00FB5D5C"/>
    <w:rsid w:val="00FC37C0"/>
    <w:rsid w:val="00FC738D"/>
    <w:rsid w:val="00FD5862"/>
    <w:rsid w:val="00FD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69265D"/>
  <w14:defaultImageDpi w14:val="300"/>
  <w15:docId w15:val="{AD56DDD0-7282-4EE8-9ACE-B7715A54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623"/>
    <w:pPr>
      <w:spacing w:after="120"/>
    </w:pPr>
    <w:rPr>
      <w:rFonts w:ascii="Ubuntu Light" w:hAnsi="Ubuntu Light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24839"/>
    <w:pPr>
      <w:spacing w:before="240" w:after="240"/>
      <w:outlineLvl w:val="2"/>
    </w:pPr>
    <w:rPr>
      <w:b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8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24839"/>
    <w:rPr>
      <w:rFonts w:ascii="Ubuntu Light" w:eastAsiaTheme="majorEastAsia" w:hAnsi="Ubuntu Light" w:cstheme="majorBidi"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0F2"/>
    <w:rPr>
      <w:rFonts w:asciiTheme="majorHAnsi" w:eastAsiaTheme="majorEastAsia" w:hAnsiTheme="majorHAnsi" w:cstheme="majorBidi"/>
      <w:i/>
      <w:iCs/>
      <w:color w:val="365F91" w:themeColor="accent1" w:themeShade="BF"/>
      <w:sz w:val="20"/>
      <w:lang w:val="nl-NL"/>
    </w:rPr>
  </w:style>
  <w:style w:type="character" w:styleId="Hyperlink">
    <w:name w:val="Hyperlink"/>
    <w:basedOn w:val="DefaultParagraphFont"/>
    <w:uiPriority w:val="99"/>
    <w:unhideWhenUsed/>
    <w:rsid w:val="0088095E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4272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2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figurecaption">
    <w:name w:val="figurecaption"/>
    <w:basedOn w:val="Normal"/>
    <w:link w:val="figurecaptionChar"/>
    <w:qFormat/>
    <w:rsid w:val="00E63183"/>
    <w:pPr>
      <w:jc w:val="center"/>
    </w:pPr>
    <w:rPr>
      <w:i/>
      <w:sz w:val="18"/>
    </w:rPr>
  </w:style>
  <w:style w:type="character" w:customStyle="1" w:styleId="figurecaptionChar">
    <w:name w:val="figurecaption Char"/>
    <w:basedOn w:val="DefaultParagraphFont"/>
    <w:link w:val="figurecaption"/>
    <w:rsid w:val="00E63183"/>
    <w:rPr>
      <w:rFonts w:ascii="Ubuntu Light" w:hAnsi="Ubuntu Light"/>
      <w:i/>
      <w:sz w:val="18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D04821"/>
    <w:rPr>
      <w:rFonts w:asciiTheme="majorHAnsi" w:eastAsiaTheme="majorEastAsia" w:hAnsiTheme="majorHAnsi" w:cstheme="majorBidi"/>
      <w:color w:val="365F91" w:themeColor="accent1" w:themeShade="BF"/>
      <w:sz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442B6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42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864"/>
    <w:pPr>
      <w:spacing w:after="100"/>
      <w:ind w:left="200"/>
    </w:pPr>
  </w:style>
  <w:style w:type="paragraph" w:styleId="NoSpacing">
    <w:name w:val="No Spacing"/>
    <w:uiPriority w:val="1"/>
    <w:qFormat/>
    <w:rsid w:val="00D61C5B"/>
    <w:rPr>
      <w:rFonts w:ascii="Ubuntu Light" w:hAnsi="Ubuntu Light"/>
      <w:sz w:val="20"/>
      <w:lang w:val="nl-NL"/>
    </w:rPr>
  </w:style>
  <w:style w:type="paragraph" w:styleId="TOC3">
    <w:name w:val="toc 3"/>
    <w:basedOn w:val="Normal"/>
    <w:next w:val="Normal"/>
    <w:autoRedefine/>
    <w:uiPriority w:val="39"/>
    <w:unhideWhenUsed/>
    <w:rsid w:val="00E55D3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4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derudder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326657-152A-4445-B78E-1FA6CFCBB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535</TotalTime>
  <Pages>3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kevinderudder</dc:creator>
  <cp:keywords/>
  <dc:description/>
  <cp:lastModifiedBy>Vannieuwenhuyse Johan</cp:lastModifiedBy>
  <cp:revision>1634</cp:revision>
  <cp:lastPrinted>2012-08-29T07:51:00Z</cp:lastPrinted>
  <dcterms:created xsi:type="dcterms:W3CDTF">2015-06-11T12:11:00Z</dcterms:created>
  <dcterms:modified xsi:type="dcterms:W3CDTF">2015-10-05T17:47:00Z</dcterms:modified>
</cp:coreProperties>
</file>